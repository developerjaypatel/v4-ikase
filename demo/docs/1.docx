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584" w:rsidRDefault="00CA3584" w:rsidP="00CA3584">
      <w:pPr>
        <w:rPr>
          <w:rFonts w:ascii="Arial" w:hAnsi="Arial" w:cs="Arial"/>
          <w:sz w:val="22"/>
        </w:rPr>
      </w:pPr>
      <w:bookmarkStart w:id="0" w:name="_GoBack"/>
      <w:bookmarkEnd w:id="0"/>
    </w:p>
    <w:p w:rsidR="00610FBB" w:rsidRDefault="00C60E8A" w:rsidP="00CA37E5">
      <w:pPr>
        <w:rPr>
          <w:rFonts w:ascii="Arial" w:hAnsi="Arial" w:cs="Arial"/>
          <w:sz w:val="22"/>
        </w:rPr>
      </w:pPr>
      <w:r>
        <w:rPr>
          <w:rFonts w:ascii="Arial" w:hAnsi="Arial" w:cs="Arial"/>
          <w:sz w:val="22"/>
        </w:rPr>
        <w:t>$DATE$</w:t>
      </w:r>
    </w:p>
    <w:p w:rsidR="00CA37E5" w:rsidRDefault="00CA37E5" w:rsidP="00CA37E5">
      <w:pPr>
        <w:rPr>
          <w:rFonts w:ascii="Arial" w:hAnsi="Arial" w:cs="Arial"/>
          <w:sz w:val="22"/>
        </w:rPr>
      </w:pPr>
    </w:p>
    <w:p w:rsidR="00CA37E5" w:rsidRDefault="00CA37E5" w:rsidP="00CA37E5">
      <w:pPr>
        <w:rPr>
          <w:rFonts w:ascii="Arial" w:hAnsi="Arial" w:cs="Arial"/>
          <w:sz w:val="22"/>
        </w:rPr>
      </w:pPr>
    </w:p>
    <w:p w:rsidR="00CA37E5" w:rsidRPr="00610FBB" w:rsidRDefault="00CA37E5" w:rsidP="00CA37E5">
      <w:pPr>
        <w:rPr>
          <w:rFonts w:ascii="Arial" w:hAnsi="Arial" w:cs="Arial"/>
          <w:sz w:val="22"/>
        </w:rPr>
      </w:pPr>
    </w:p>
    <w:p w:rsidR="00C60E8A" w:rsidRPr="00C60E8A" w:rsidRDefault="00C60E8A" w:rsidP="00C60E8A">
      <w:pPr>
        <w:rPr>
          <w:rFonts w:ascii="Arial" w:hAnsi="Arial" w:cs="Arial"/>
          <w:sz w:val="22"/>
        </w:rPr>
      </w:pPr>
      <w:r w:rsidRPr="00C60E8A">
        <w:rPr>
          <w:rFonts w:ascii="Arial" w:hAnsi="Arial" w:cs="Arial"/>
          <w:sz w:val="22"/>
        </w:rPr>
        <w:t>$CLIENTNAME$</w:t>
      </w:r>
    </w:p>
    <w:p w:rsidR="00C60E8A" w:rsidRPr="00C60E8A" w:rsidRDefault="00C60E8A" w:rsidP="00C60E8A">
      <w:pPr>
        <w:rPr>
          <w:rFonts w:ascii="Arial" w:hAnsi="Arial" w:cs="Arial"/>
          <w:sz w:val="22"/>
        </w:rPr>
      </w:pPr>
      <w:r w:rsidRPr="00C60E8A">
        <w:rPr>
          <w:rFonts w:ascii="Arial" w:hAnsi="Arial" w:cs="Arial"/>
          <w:sz w:val="22"/>
        </w:rPr>
        <w:t>$CLIENTADD1$ $CLIENTADD2$</w:t>
      </w:r>
    </w:p>
    <w:p w:rsidR="00CD779D" w:rsidRDefault="00C60E8A" w:rsidP="00C60E8A">
      <w:pPr>
        <w:rPr>
          <w:rFonts w:ascii="Arial" w:hAnsi="Arial" w:cs="Arial"/>
          <w:sz w:val="22"/>
        </w:rPr>
      </w:pPr>
      <w:r w:rsidRPr="00C60E8A">
        <w:rPr>
          <w:rFonts w:ascii="Arial" w:hAnsi="Arial" w:cs="Arial"/>
          <w:sz w:val="22"/>
        </w:rPr>
        <w:t>$CLIENTCITYSTATEZIP$</w:t>
      </w:r>
    </w:p>
    <w:p w:rsidR="00CA37E5" w:rsidRDefault="00CA37E5" w:rsidP="00CA37E5">
      <w:pPr>
        <w:rPr>
          <w:rFonts w:ascii="Arial" w:hAnsi="Arial" w:cs="Arial"/>
          <w:sz w:val="22"/>
        </w:rPr>
      </w:pPr>
    </w:p>
    <w:p w:rsidR="00933CC8" w:rsidRPr="006C172B" w:rsidRDefault="000B19AB" w:rsidP="00CA37E5">
      <w:pPr>
        <w:pBdr>
          <w:top w:val="single" w:sz="4" w:space="1" w:color="auto"/>
          <w:left w:val="single" w:sz="4" w:space="0" w:color="auto"/>
          <w:bottom w:val="single" w:sz="4" w:space="1" w:color="auto"/>
          <w:right w:val="single" w:sz="4" w:space="4" w:color="auto"/>
        </w:pBdr>
        <w:tabs>
          <w:tab w:val="left" w:pos="720"/>
          <w:tab w:val="left" w:pos="1440"/>
        </w:tabs>
        <w:rPr>
          <w:rFonts w:ascii="Arial" w:hAnsi="Arial" w:cs="Arial"/>
          <w:sz w:val="22"/>
          <w:szCs w:val="22"/>
        </w:rPr>
      </w:pPr>
      <w:r w:rsidRPr="000B19AB">
        <w:rPr>
          <w:rFonts w:ascii="Arial" w:hAnsi="Arial" w:cs="Arial"/>
          <w:sz w:val="22"/>
        </w:rPr>
        <w:tab/>
      </w:r>
      <w:r w:rsidR="00CA37E5">
        <w:rPr>
          <w:rFonts w:ascii="Arial" w:hAnsi="Arial" w:cs="Arial"/>
          <w:sz w:val="22"/>
          <w:szCs w:val="22"/>
        </w:rPr>
        <w:t>Re:</w:t>
      </w:r>
      <w:r w:rsidR="00CA37E5">
        <w:rPr>
          <w:rFonts w:ascii="Arial" w:hAnsi="Arial" w:cs="Arial"/>
          <w:sz w:val="22"/>
          <w:szCs w:val="22"/>
        </w:rPr>
        <w:tab/>
        <w:t>Applicant:</w:t>
      </w:r>
      <w:r w:rsidR="00CA37E5">
        <w:rPr>
          <w:rFonts w:ascii="Arial" w:hAnsi="Arial" w:cs="Arial"/>
          <w:sz w:val="22"/>
          <w:szCs w:val="22"/>
        </w:rPr>
        <w:tab/>
      </w:r>
      <w:r w:rsidR="00CA37E5">
        <w:rPr>
          <w:rFonts w:ascii="Arial" w:hAnsi="Arial" w:cs="Arial"/>
          <w:sz w:val="22"/>
          <w:szCs w:val="22"/>
        </w:rPr>
        <w:tab/>
      </w:r>
      <w:r w:rsidR="00C60E8A" w:rsidRPr="00C60E8A">
        <w:rPr>
          <w:rFonts w:ascii="Arial" w:hAnsi="Arial" w:cs="Arial"/>
          <w:sz w:val="22"/>
          <w:szCs w:val="22"/>
        </w:rPr>
        <w:t>$APPLICANTNAME$</w:t>
      </w:r>
    </w:p>
    <w:p w:rsidR="00933CC8" w:rsidRPr="006C172B" w:rsidRDefault="005136AC" w:rsidP="00CA37E5">
      <w:pPr>
        <w:pBdr>
          <w:top w:val="single" w:sz="4" w:space="1" w:color="auto"/>
          <w:left w:val="single" w:sz="4" w:space="0" w:color="auto"/>
          <w:bottom w:val="single" w:sz="4" w:space="1" w:color="auto"/>
          <w:right w:val="single" w:sz="4" w:space="4" w:color="auto"/>
        </w:pBdr>
        <w:tabs>
          <w:tab w:val="left" w:pos="720"/>
          <w:tab w:val="left" w:pos="1440"/>
        </w:tabs>
        <w:rPr>
          <w:rFonts w:ascii="Arial" w:hAnsi="Arial" w:cs="Arial"/>
          <w:sz w:val="22"/>
          <w:szCs w:val="22"/>
        </w:rPr>
      </w:pPr>
      <w:r>
        <w:rPr>
          <w:rFonts w:ascii="Arial" w:hAnsi="Arial" w:cs="Arial"/>
          <w:sz w:val="22"/>
          <w:szCs w:val="22"/>
        </w:rPr>
        <w:tab/>
      </w:r>
      <w:r>
        <w:rPr>
          <w:rFonts w:ascii="Arial" w:hAnsi="Arial" w:cs="Arial"/>
          <w:sz w:val="22"/>
          <w:szCs w:val="22"/>
        </w:rPr>
        <w:tab/>
        <w:t>Employer:</w:t>
      </w:r>
      <w:r>
        <w:rPr>
          <w:rFonts w:ascii="Arial" w:hAnsi="Arial" w:cs="Arial"/>
          <w:sz w:val="22"/>
          <w:szCs w:val="22"/>
        </w:rPr>
        <w:tab/>
      </w:r>
      <w:r>
        <w:rPr>
          <w:rFonts w:ascii="Arial" w:hAnsi="Arial" w:cs="Arial"/>
          <w:sz w:val="22"/>
          <w:szCs w:val="22"/>
        </w:rPr>
        <w:tab/>
      </w:r>
      <w:r w:rsidR="00C60E8A" w:rsidRPr="00C60E8A">
        <w:rPr>
          <w:rFonts w:ascii="Arial" w:hAnsi="Arial" w:cs="Arial"/>
          <w:sz w:val="22"/>
          <w:szCs w:val="22"/>
        </w:rPr>
        <w:t>$EMPLFIRM1$</w:t>
      </w:r>
    </w:p>
    <w:p w:rsidR="00933CC8" w:rsidRPr="006C172B" w:rsidRDefault="00933CC8" w:rsidP="00CA37E5">
      <w:pPr>
        <w:pBdr>
          <w:top w:val="single" w:sz="4" w:space="1" w:color="auto"/>
          <w:left w:val="single" w:sz="4" w:space="0" w:color="auto"/>
          <w:bottom w:val="single" w:sz="4" w:space="1" w:color="auto"/>
          <w:right w:val="single" w:sz="4" w:space="4" w:color="auto"/>
        </w:pBdr>
        <w:tabs>
          <w:tab w:val="left" w:pos="720"/>
          <w:tab w:val="left" w:pos="1440"/>
        </w:tabs>
        <w:ind w:left="2880" w:hanging="2880"/>
        <w:rPr>
          <w:rFonts w:ascii="Arial" w:hAnsi="Arial" w:cs="Arial"/>
          <w:sz w:val="22"/>
          <w:szCs w:val="22"/>
        </w:rPr>
      </w:pPr>
      <w:r w:rsidRPr="006C172B">
        <w:rPr>
          <w:rFonts w:ascii="Arial" w:hAnsi="Arial" w:cs="Arial"/>
          <w:sz w:val="22"/>
          <w:szCs w:val="22"/>
        </w:rPr>
        <w:tab/>
      </w:r>
      <w:r w:rsidRPr="006C172B">
        <w:rPr>
          <w:rFonts w:ascii="Arial" w:hAnsi="Arial" w:cs="Arial"/>
          <w:sz w:val="22"/>
          <w:szCs w:val="22"/>
        </w:rPr>
        <w:tab/>
      </w:r>
      <w:r w:rsidR="005136AC">
        <w:rPr>
          <w:rFonts w:ascii="Arial" w:hAnsi="Arial" w:cs="Arial"/>
          <w:sz w:val="22"/>
          <w:szCs w:val="22"/>
        </w:rPr>
        <w:t>Carrier:</w:t>
      </w:r>
      <w:r w:rsidR="005136AC">
        <w:rPr>
          <w:rFonts w:ascii="Arial" w:hAnsi="Arial" w:cs="Arial"/>
          <w:sz w:val="22"/>
          <w:szCs w:val="22"/>
        </w:rPr>
        <w:tab/>
      </w:r>
      <w:r w:rsidR="005136AC">
        <w:rPr>
          <w:rFonts w:ascii="Arial" w:hAnsi="Arial" w:cs="Arial"/>
          <w:sz w:val="22"/>
          <w:szCs w:val="22"/>
        </w:rPr>
        <w:tab/>
      </w:r>
      <w:r w:rsidR="00C60E8A" w:rsidRPr="00C60E8A">
        <w:rPr>
          <w:rFonts w:ascii="Arial" w:hAnsi="Arial" w:cs="Arial"/>
          <w:sz w:val="22"/>
          <w:szCs w:val="22"/>
        </w:rPr>
        <w:t>$INSFIRM1$</w:t>
      </w:r>
    </w:p>
    <w:p w:rsidR="00933CC8" w:rsidRPr="006C172B" w:rsidRDefault="00933CC8" w:rsidP="00CA37E5">
      <w:pPr>
        <w:pBdr>
          <w:top w:val="single" w:sz="4" w:space="1" w:color="auto"/>
          <w:left w:val="single" w:sz="4" w:space="0" w:color="auto"/>
          <w:bottom w:val="single" w:sz="4" w:space="1" w:color="auto"/>
          <w:right w:val="single" w:sz="4" w:space="4" w:color="auto"/>
        </w:pBdr>
        <w:tabs>
          <w:tab w:val="left" w:pos="720"/>
          <w:tab w:val="left" w:pos="1440"/>
        </w:tabs>
        <w:rPr>
          <w:rFonts w:ascii="Arial" w:hAnsi="Arial" w:cs="Arial"/>
          <w:sz w:val="22"/>
          <w:szCs w:val="22"/>
        </w:rPr>
      </w:pPr>
      <w:r w:rsidRPr="006C172B">
        <w:rPr>
          <w:rFonts w:ascii="Arial" w:hAnsi="Arial" w:cs="Arial"/>
          <w:sz w:val="22"/>
          <w:szCs w:val="22"/>
        </w:rPr>
        <w:tab/>
      </w:r>
      <w:r w:rsidRPr="006C172B">
        <w:rPr>
          <w:rFonts w:ascii="Arial" w:hAnsi="Arial" w:cs="Arial"/>
          <w:sz w:val="22"/>
          <w:szCs w:val="22"/>
        </w:rPr>
        <w:tab/>
        <w:t>WCAB No:</w:t>
      </w:r>
      <w:r w:rsidRPr="006C172B">
        <w:rPr>
          <w:rFonts w:ascii="Arial" w:hAnsi="Arial" w:cs="Arial"/>
          <w:sz w:val="22"/>
          <w:szCs w:val="22"/>
        </w:rPr>
        <w:tab/>
      </w:r>
      <w:r w:rsidRPr="006C172B">
        <w:rPr>
          <w:rFonts w:ascii="Arial" w:hAnsi="Arial" w:cs="Arial"/>
          <w:sz w:val="22"/>
          <w:szCs w:val="22"/>
        </w:rPr>
        <w:tab/>
      </w:r>
      <w:r w:rsidR="00C60E8A" w:rsidRPr="00C60E8A">
        <w:rPr>
          <w:rFonts w:ascii="Arial" w:hAnsi="Arial" w:cs="Arial"/>
          <w:sz w:val="22"/>
          <w:szCs w:val="22"/>
        </w:rPr>
        <w:t>$ALLCASENUMBER$</w:t>
      </w:r>
    </w:p>
    <w:p w:rsidR="00933CC8" w:rsidRPr="006C172B" w:rsidRDefault="005136AC" w:rsidP="00CA37E5">
      <w:pPr>
        <w:pBdr>
          <w:top w:val="single" w:sz="4" w:space="1" w:color="auto"/>
          <w:left w:val="single" w:sz="4" w:space="0" w:color="auto"/>
          <w:bottom w:val="single" w:sz="4" w:space="1" w:color="auto"/>
          <w:right w:val="single" w:sz="4" w:space="4" w:color="auto"/>
        </w:pBdr>
        <w:tabs>
          <w:tab w:val="left" w:pos="720"/>
          <w:tab w:val="left" w:pos="1440"/>
        </w:tabs>
        <w:rPr>
          <w:rFonts w:ascii="Arial" w:hAnsi="Arial" w:cs="Arial"/>
          <w:sz w:val="22"/>
          <w:szCs w:val="22"/>
        </w:rPr>
      </w:pPr>
      <w:r>
        <w:rPr>
          <w:rFonts w:ascii="Arial" w:hAnsi="Arial" w:cs="Arial"/>
          <w:sz w:val="22"/>
          <w:szCs w:val="22"/>
        </w:rPr>
        <w:tab/>
      </w:r>
      <w:r>
        <w:rPr>
          <w:rFonts w:ascii="Arial" w:hAnsi="Arial" w:cs="Arial"/>
          <w:sz w:val="22"/>
          <w:szCs w:val="22"/>
        </w:rPr>
        <w:tab/>
        <w:t>Claim No:</w:t>
      </w:r>
      <w:r>
        <w:rPr>
          <w:rFonts w:ascii="Arial" w:hAnsi="Arial" w:cs="Arial"/>
          <w:sz w:val="22"/>
          <w:szCs w:val="22"/>
        </w:rPr>
        <w:tab/>
      </w:r>
      <w:r>
        <w:rPr>
          <w:rFonts w:ascii="Arial" w:hAnsi="Arial" w:cs="Arial"/>
          <w:sz w:val="22"/>
          <w:szCs w:val="22"/>
        </w:rPr>
        <w:tab/>
      </w:r>
      <w:r w:rsidR="00C60E8A" w:rsidRPr="00C60E8A">
        <w:rPr>
          <w:rFonts w:ascii="Arial" w:hAnsi="Arial" w:cs="Arial"/>
          <w:sz w:val="22"/>
          <w:szCs w:val="22"/>
        </w:rPr>
        <w:t>$ALLCLAIMNO$</w:t>
      </w:r>
    </w:p>
    <w:p w:rsidR="00933CC8" w:rsidRPr="006C172B" w:rsidRDefault="005136AC" w:rsidP="00CA37E5">
      <w:pPr>
        <w:pBdr>
          <w:top w:val="single" w:sz="4" w:space="1" w:color="auto"/>
          <w:left w:val="single" w:sz="4" w:space="0" w:color="auto"/>
          <w:bottom w:val="single" w:sz="4" w:space="1" w:color="auto"/>
          <w:right w:val="single" w:sz="4" w:space="4" w:color="auto"/>
        </w:pBdr>
        <w:tabs>
          <w:tab w:val="left" w:pos="720"/>
          <w:tab w:val="left" w:pos="1440"/>
        </w:tabs>
        <w:ind w:left="1440" w:hanging="1440"/>
        <w:rPr>
          <w:rFonts w:ascii="Arial" w:hAnsi="Arial" w:cs="Arial"/>
          <w:sz w:val="22"/>
          <w:szCs w:val="22"/>
        </w:rPr>
      </w:pPr>
      <w:r>
        <w:rPr>
          <w:rFonts w:ascii="Arial" w:hAnsi="Arial" w:cs="Arial"/>
          <w:sz w:val="22"/>
          <w:szCs w:val="22"/>
        </w:rPr>
        <w:tab/>
      </w:r>
      <w:r>
        <w:rPr>
          <w:rFonts w:ascii="Arial" w:hAnsi="Arial" w:cs="Arial"/>
          <w:sz w:val="22"/>
          <w:szCs w:val="22"/>
        </w:rPr>
        <w:tab/>
        <w:t>Date/Loss:</w:t>
      </w:r>
      <w:r>
        <w:rPr>
          <w:rFonts w:ascii="Arial" w:hAnsi="Arial" w:cs="Arial"/>
          <w:sz w:val="22"/>
          <w:szCs w:val="22"/>
        </w:rPr>
        <w:tab/>
      </w:r>
      <w:r>
        <w:rPr>
          <w:rFonts w:ascii="Arial" w:hAnsi="Arial" w:cs="Arial"/>
          <w:sz w:val="22"/>
          <w:szCs w:val="22"/>
        </w:rPr>
        <w:tab/>
      </w:r>
      <w:r w:rsidR="00C60E8A" w:rsidRPr="00C60E8A">
        <w:rPr>
          <w:rFonts w:ascii="Arial" w:hAnsi="Arial" w:cs="Arial"/>
          <w:sz w:val="22"/>
          <w:szCs w:val="22"/>
        </w:rPr>
        <w:t>$ACCIDATE$</w:t>
      </w:r>
    </w:p>
    <w:p w:rsidR="00CA37E5" w:rsidRDefault="00CA37E5" w:rsidP="00CA37E5">
      <w:pPr>
        <w:rPr>
          <w:rFonts w:ascii="Arial" w:hAnsi="Arial" w:cs="Arial"/>
          <w:sz w:val="22"/>
        </w:rPr>
      </w:pPr>
    </w:p>
    <w:p w:rsidR="00BE5BAA" w:rsidRDefault="00BE5BAA" w:rsidP="00CA37E5">
      <w:pPr>
        <w:rPr>
          <w:rFonts w:ascii="Arial" w:hAnsi="Arial" w:cs="Arial"/>
          <w:sz w:val="22"/>
        </w:rPr>
      </w:pPr>
      <w:r w:rsidRPr="00134C45">
        <w:rPr>
          <w:rFonts w:ascii="Arial" w:hAnsi="Arial" w:cs="Arial"/>
          <w:sz w:val="22"/>
        </w:rPr>
        <w:t xml:space="preserve">Dear </w:t>
      </w:r>
      <w:r w:rsidR="00C60E8A" w:rsidRPr="00C60E8A">
        <w:rPr>
          <w:rFonts w:ascii="Arial" w:hAnsi="Arial" w:cs="Arial"/>
          <w:sz w:val="22"/>
        </w:rPr>
        <w:t>$CLIENTSALUT$</w:t>
      </w:r>
      <w:r w:rsidR="0027160A">
        <w:rPr>
          <w:rFonts w:ascii="Arial" w:hAnsi="Arial" w:cs="Arial"/>
          <w:sz w:val="22"/>
        </w:rPr>
        <w:t>:</w:t>
      </w:r>
    </w:p>
    <w:p w:rsidR="00CA37E5" w:rsidRPr="008568E5" w:rsidRDefault="00CA37E5" w:rsidP="00CA37E5">
      <w:pPr>
        <w:rPr>
          <w:rFonts w:ascii="Arial" w:hAnsi="Arial" w:cs="Arial"/>
          <w:sz w:val="22"/>
        </w:rPr>
      </w:pPr>
    </w:p>
    <w:p w:rsidR="00BE5BAA" w:rsidRDefault="00BE5BAA" w:rsidP="00CA37E5">
      <w:pPr>
        <w:ind w:firstLine="720"/>
        <w:jc w:val="both"/>
        <w:rPr>
          <w:rFonts w:ascii="Arial" w:hAnsi="Arial" w:cs="Arial"/>
          <w:sz w:val="22"/>
        </w:rPr>
      </w:pPr>
      <w:r w:rsidRPr="000F68AC">
        <w:rPr>
          <w:rFonts w:ascii="Arial" w:hAnsi="Arial" w:cs="Arial"/>
          <w:sz w:val="22"/>
        </w:rPr>
        <w:t xml:space="preserve">You have been scheduled for </w:t>
      </w:r>
      <w:r w:rsidR="00422CE9">
        <w:rPr>
          <w:rFonts w:ascii="Arial" w:hAnsi="Arial" w:cs="Arial"/>
          <w:sz w:val="22"/>
        </w:rPr>
        <w:t>a</w:t>
      </w:r>
      <w:r w:rsidR="00E50675">
        <w:rPr>
          <w:rFonts w:ascii="Arial" w:hAnsi="Arial" w:cs="Arial"/>
          <w:sz w:val="22"/>
        </w:rPr>
        <w:t>n Agreed</w:t>
      </w:r>
      <w:r w:rsidR="00A64351">
        <w:rPr>
          <w:rFonts w:ascii="Arial" w:hAnsi="Arial" w:cs="Arial"/>
          <w:sz w:val="22"/>
        </w:rPr>
        <w:t xml:space="preserve"> </w:t>
      </w:r>
      <w:r w:rsidR="001029AF">
        <w:rPr>
          <w:rFonts w:ascii="Arial" w:hAnsi="Arial" w:cs="Arial"/>
          <w:sz w:val="22"/>
        </w:rPr>
        <w:t>Medical</w:t>
      </w:r>
      <w:r w:rsidR="00A64351">
        <w:rPr>
          <w:rFonts w:ascii="Arial" w:hAnsi="Arial" w:cs="Arial"/>
          <w:sz w:val="22"/>
        </w:rPr>
        <w:t xml:space="preserve"> </w:t>
      </w:r>
      <w:r w:rsidR="00300F61">
        <w:rPr>
          <w:rFonts w:ascii="Arial" w:hAnsi="Arial" w:cs="Arial"/>
          <w:sz w:val="22"/>
        </w:rPr>
        <w:t>Evaluation</w:t>
      </w:r>
      <w:r w:rsidR="00EA10AF">
        <w:rPr>
          <w:rFonts w:ascii="Arial" w:hAnsi="Arial" w:cs="Arial"/>
          <w:sz w:val="22"/>
        </w:rPr>
        <w:t xml:space="preserve"> as </w:t>
      </w:r>
      <w:r w:rsidR="00B931B6">
        <w:rPr>
          <w:rFonts w:ascii="Arial" w:hAnsi="Arial" w:cs="Arial"/>
          <w:sz w:val="22"/>
        </w:rPr>
        <w:t>listed below:</w:t>
      </w:r>
    </w:p>
    <w:p w:rsidR="00CA37E5" w:rsidRPr="000F68AC" w:rsidRDefault="00CA37E5" w:rsidP="00CA37E5">
      <w:pPr>
        <w:ind w:firstLine="720"/>
        <w:jc w:val="both"/>
        <w:rPr>
          <w:rFonts w:ascii="Arial" w:hAnsi="Arial" w:cs="Arial"/>
          <w:sz w:val="22"/>
        </w:rPr>
      </w:pPr>
    </w:p>
    <w:p w:rsidR="008922C7" w:rsidRPr="008922C7" w:rsidRDefault="00BE5BAA" w:rsidP="00CA37E5">
      <w:pPr>
        <w:tabs>
          <w:tab w:val="left" w:pos="1440"/>
          <w:tab w:val="left" w:pos="2880"/>
        </w:tabs>
        <w:jc w:val="both"/>
        <w:rPr>
          <w:rFonts w:ascii="Arial" w:hAnsi="Arial" w:cs="Arial"/>
          <w:sz w:val="22"/>
        </w:rPr>
      </w:pPr>
      <w:r w:rsidRPr="00772D0C">
        <w:rPr>
          <w:rFonts w:ascii="Arial" w:hAnsi="Arial" w:cs="Arial"/>
          <w:sz w:val="22"/>
        </w:rPr>
        <w:tab/>
        <w:t>Date:</w:t>
      </w:r>
      <w:r w:rsidRPr="00772D0C">
        <w:rPr>
          <w:rFonts w:ascii="Arial" w:hAnsi="Arial" w:cs="Arial"/>
          <w:sz w:val="22"/>
        </w:rPr>
        <w:tab/>
      </w:r>
      <w:r w:rsidR="00C60E8A" w:rsidRPr="00C60E8A">
        <w:rPr>
          <w:rFonts w:ascii="Arial" w:hAnsi="Arial" w:cs="Arial"/>
          <w:sz w:val="22"/>
        </w:rPr>
        <w:t>$APPTDATE$</w:t>
      </w:r>
    </w:p>
    <w:p w:rsidR="00472B72" w:rsidRDefault="00BE5BAA" w:rsidP="00CA37E5">
      <w:pPr>
        <w:tabs>
          <w:tab w:val="left" w:pos="1440"/>
          <w:tab w:val="left" w:pos="2880"/>
        </w:tabs>
        <w:jc w:val="both"/>
        <w:rPr>
          <w:rFonts w:ascii="Arial" w:hAnsi="Arial" w:cs="Arial"/>
          <w:sz w:val="22"/>
        </w:rPr>
      </w:pPr>
      <w:r w:rsidRPr="008922C7">
        <w:rPr>
          <w:rFonts w:ascii="Arial" w:hAnsi="Arial" w:cs="Arial"/>
          <w:sz w:val="22"/>
        </w:rPr>
        <w:tab/>
      </w:r>
      <w:r w:rsidRPr="00772D0C">
        <w:rPr>
          <w:rFonts w:ascii="Arial" w:hAnsi="Arial" w:cs="Arial"/>
          <w:sz w:val="22"/>
        </w:rPr>
        <w:t>Time:</w:t>
      </w:r>
      <w:r w:rsidRPr="008922C7">
        <w:rPr>
          <w:rFonts w:ascii="Arial" w:hAnsi="Arial" w:cs="Arial"/>
          <w:sz w:val="22"/>
        </w:rPr>
        <w:tab/>
      </w:r>
      <w:r w:rsidR="00C60E8A" w:rsidRPr="00C60E8A">
        <w:rPr>
          <w:rFonts w:ascii="Arial" w:hAnsi="Arial" w:cs="Arial"/>
          <w:sz w:val="22"/>
        </w:rPr>
        <w:t>$APPTTIME$</w:t>
      </w:r>
    </w:p>
    <w:p w:rsidR="00BE5BAA" w:rsidRPr="002F4F06" w:rsidRDefault="00472B72" w:rsidP="00CA37E5">
      <w:pPr>
        <w:tabs>
          <w:tab w:val="left" w:pos="1440"/>
          <w:tab w:val="left" w:pos="2880"/>
        </w:tabs>
        <w:jc w:val="both"/>
        <w:rPr>
          <w:rFonts w:ascii="Arial" w:hAnsi="Arial" w:cs="Arial"/>
          <w:sz w:val="22"/>
        </w:rPr>
      </w:pPr>
      <w:r>
        <w:rPr>
          <w:rFonts w:ascii="Arial" w:hAnsi="Arial" w:cs="Arial"/>
          <w:sz w:val="22"/>
        </w:rPr>
        <w:tab/>
      </w:r>
      <w:r w:rsidR="00BE5BAA" w:rsidRPr="002F4F06">
        <w:rPr>
          <w:rFonts w:ascii="Arial" w:hAnsi="Arial" w:cs="Arial"/>
          <w:sz w:val="22"/>
        </w:rPr>
        <w:t>Doctor:</w:t>
      </w:r>
      <w:r w:rsidR="001F364D" w:rsidRPr="002F4F06">
        <w:rPr>
          <w:rFonts w:ascii="Arial" w:hAnsi="Arial" w:cs="Arial"/>
          <w:sz w:val="22"/>
        </w:rPr>
        <w:tab/>
      </w:r>
      <w:r w:rsidR="00C60E8A" w:rsidRPr="00C60E8A">
        <w:rPr>
          <w:rFonts w:ascii="Arial" w:hAnsi="Arial" w:cs="Arial"/>
          <w:sz w:val="22"/>
        </w:rPr>
        <w:t>$PROVNAME1$</w:t>
      </w:r>
    </w:p>
    <w:p w:rsidR="00057AB2" w:rsidRPr="00376D45" w:rsidRDefault="00BE5BAA" w:rsidP="00CA37E5">
      <w:pPr>
        <w:tabs>
          <w:tab w:val="left" w:pos="2880"/>
        </w:tabs>
        <w:jc w:val="both"/>
        <w:rPr>
          <w:rFonts w:ascii="Arial" w:hAnsi="Arial" w:cs="Arial"/>
          <w:sz w:val="22"/>
        </w:rPr>
      </w:pPr>
      <w:r w:rsidRPr="002F4F06">
        <w:rPr>
          <w:rFonts w:ascii="Arial" w:hAnsi="Arial" w:cs="Arial"/>
          <w:sz w:val="22"/>
        </w:rPr>
        <w:tab/>
      </w:r>
      <w:r w:rsidR="00C60E8A" w:rsidRPr="00C60E8A">
        <w:rPr>
          <w:rFonts w:ascii="Arial" w:hAnsi="Arial" w:cs="Arial"/>
          <w:sz w:val="22"/>
        </w:rPr>
        <w:t>$PROVADD11$ $PROVADD21$</w:t>
      </w:r>
    </w:p>
    <w:p w:rsidR="00BE5BAA" w:rsidRPr="00E02CDA" w:rsidRDefault="00BE5BAA" w:rsidP="00CA37E5">
      <w:pPr>
        <w:tabs>
          <w:tab w:val="left" w:pos="2880"/>
        </w:tabs>
        <w:jc w:val="both"/>
        <w:rPr>
          <w:rFonts w:ascii="Arial" w:hAnsi="Arial" w:cs="Arial"/>
          <w:sz w:val="22"/>
        </w:rPr>
      </w:pPr>
      <w:r w:rsidRPr="00E02CDA">
        <w:rPr>
          <w:rFonts w:ascii="Arial" w:hAnsi="Arial" w:cs="Arial"/>
          <w:sz w:val="22"/>
        </w:rPr>
        <w:tab/>
      </w:r>
      <w:r w:rsidR="00C60E8A" w:rsidRPr="00C60E8A">
        <w:rPr>
          <w:rFonts w:ascii="Arial" w:hAnsi="Arial" w:cs="Arial"/>
          <w:sz w:val="22"/>
        </w:rPr>
        <w:t>$PROVCITYSTATEZIP1$</w:t>
      </w:r>
    </w:p>
    <w:p w:rsidR="00005D06" w:rsidRDefault="00BE5BAA" w:rsidP="00CA37E5">
      <w:pPr>
        <w:tabs>
          <w:tab w:val="left" w:pos="2880"/>
        </w:tabs>
        <w:jc w:val="both"/>
        <w:rPr>
          <w:rFonts w:ascii="Arial" w:hAnsi="Arial" w:cs="Arial"/>
          <w:sz w:val="22"/>
        </w:rPr>
      </w:pPr>
      <w:r w:rsidRPr="00E02CDA">
        <w:rPr>
          <w:rFonts w:ascii="Arial" w:hAnsi="Arial" w:cs="Arial"/>
          <w:sz w:val="22"/>
        </w:rPr>
        <w:tab/>
      </w:r>
      <w:r w:rsidR="00C60E8A" w:rsidRPr="00C60E8A">
        <w:rPr>
          <w:rFonts w:ascii="Arial" w:hAnsi="Arial" w:cs="Arial"/>
          <w:sz w:val="22"/>
        </w:rPr>
        <w:t>$PROVTEL1$</w:t>
      </w:r>
    </w:p>
    <w:p w:rsidR="00CA37E5" w:rsidRPr="00772D0C" w:rsidRDefault="00CA37E5" w:rsidP="00CA37E5">
      <w:pPr>
        <w:tabs>
          <w:tab w:val="left" w:pos="2880"/>
        </w:tabs>
        <w:jc w:val="both"/>
        <w:rPr>
          <w:rFonts w:ascii="Arial" w:hAnsi="Arial" w:cs="Arial"/>
          <w:sz w:val="22"/>
        </w:rPr>
      </w:pPr>
    </w:p>
    <w:p w:rsidR="00BE5BAA" w:rsidRDefault="00BE5BAA" w:rsidP="00CA37E5">
      <w:pPr>
        <w:ind w:firstLine="720"/>
        <w:jc w:val="both"/>
        <w:rPr>
          <w:rFonts w:ascii="Arial" w:hAnsi="Arial" w:cs="Arial"/>
          <w:sz w:val="22"/>
        </w:rPr>
      </w:pPr>
      <w:r w:rsidRPr="000F68AC">
        <w:rPr>
          <w:rFonts w:ascii="Arial" w:hAnsi="Arial" w:cs="Arial"/>
          <w:sz w:val="22"/>
        </w:rPr>
        <w:t>Please take all x-rays and diagnostic studies with you to your appointment. If for any reason you are unable to keep this appointment, please contact our office immediately.  Failure to attend this appointment can delay the processing of your claim.  We recommend confirming your appointment with the doctor’s office the day before your scheduled appointment.</w:t>
      </w:r>
    </w:p>
    <w:p w:rsidR="00CA37E5" w:rsidRPr="000F68AC" w:rsidRDefault="00CA37E5" w:rsidP="00CA37E5">
      <w:pPr>
        <w:ind w:firstLine="720"/>
        <w:jc w:val="both"/>
        <w:rPr>
          <w:rFonts w:ascii="Arial" w:hAnsi="Arial" w:cs="Arial"/>
          <w:sz w:val="22"/>
        </w:rPr>
      </w:pPr>
    </w:p>
    <w:p w:rsidR="00BE5BAA" w:rsidRDefault="00BE5BAA" w:rsidP="00CA37E5">
      <w:pPr>
        <w:ind w:firstLine="720"/>
        <w:jc w:val="both"/>
        <w:rPr>
          <w:rFonts w:ascii="Arial" w:hAnsi="Arial" w:cs="Arial"/>
          <w:sz w:val="22"/>
        </w:rPr>
      </w:pPr>
      <w:r w:rsidRPr="000F68AC">
        <w:rPr>
          <w:rFonts w:ascii="Arial" w:hAnsi="Arial" w:cs="Arial"/>
          <w:sz w:val="22"/>
        </w:rPr>
        <w:t>Please be advised the doctor may bill you directly for no show appointments.</w:t>
      </w:r>
    </w:p>
    <w:p w:rsidR="00CA37E5" w:rsidRPr="000F68AC" w:rsidRDefault="00CA37E5" w:rsidP="00CA37E5">
      <w:pPr>
        <w:ind w:firstLine="720"/>
        <w:jc w:val="both"/>
        <w:rPr>
          <w:rFonts w:ascii="Arial" w:hAnsi="Arial" w:cs="Arial"/>
          <w:sz w:val="22"/>
        </w:rPr>
      </w:pPr>
    </w:p>
    <w:p w:rsidR="00BE5BAA" w:rsidRDefault="00BE5BAA" w:rsidP="00CA37E5">
      <w:pPr>
        <w:ind w:firstLine="720"/>
        <w:jc w:val="both"/>
        <w:rPr>
          <w:rFonts w:ascii="Arial" w:hAnsi="Arial" w:cs="Arial"/>
          <w:b/>
          <w:sz w:val="22"/>
        </w:rPr>
      </w:pPr>
      <w:r w:rsidRPr="00CD779D">
        <w:rPr>
          <w:rFonts w:ascii="Arial" w:hAnsi="Arial" w:cs="Arial"/>
          <w:b/>
          <w:sz w:val="22"/>
        </w:rPr>
        <w:t xml:space="preserve">All pertinent medical records/reports </w:t>
      </w:r>
      <w:r w:rsidR="00070082" w:rsidRPr="00CD779D">
        <w:rPr>
          <w:rFonts w:ascii="Arial" w:hAnsi="Arial" w:cs="Arial"/>
          <w:b/>
          <w:sz w:val="22"/>
        </w:rPr>
        <w:t xml:space="preserve">will </w:t>
      </w:r>
      <w:r w:rsidRPr="00CD779D">
        <w:rPr>
          <w:rFonts w:ascii="Arial" w:hAnsi="Arial" w:cs="Arial"/>
          <w:b/>
          <w:sz w:val="22"/>
        </w:rPr>
        <w:t xml:space="preserve">be forwarded </w:t>
      </w:r>
      <w:r w:rsidR="00070082" w:rsidRPr="00CD779D">
        <w:rPr>
          <w:rFonts w:ascii="Arial" w:hAnsi="Arial" w:cs="Arial"/>
          <w:b/>
          <w:sz w:val="22"/>
        </w:rPr>
        <w:t xml:space="preserve">from carrier </w:t>
      </w:r>
      <w:r w:rsidRPr="00CD779D">
        <w:rPr>
          <w:rFonts w:ascii="Arial" w:hAnsi="Arial" w:cs="Arial"/>
          <w:b/>
          <w:sz w:val="22"/>
        </w:rPr>
        <w:t>to the doctor for the above evaluation.</w:t>
      </w:r>
    </w:p>
    <w:p w:rsidR="00CA37E5" w:rsidRPr="00CD779D" w:rsidRDefault="00CA37E5" w:rsidP="00CA37E5">
      <w:pPr>
        <w:ind w:firstLine="720"/>
        <w:jc w:val="both"/>
        <w:rPr>
          <w:rFonts w:ascii="Arial" w:hAnsi="Arial" w:cs="Arial"/>
          <w:b/>
          <w:sz w:val="22"/>
        </w:rPr>
      </w:pPr>
    </w:p>
    <w:p w:rsidR="00574330" w:rsidRDefault="00BE5BAA" w:rsidP="00CA37E5">
      <w:pPr>
        <w:ind w:firstLine="720"/>
        <w:jc w:val="both"/>
        <w:rPr>
          <w:rFonts w:ascii="Arial" w:hAnsi="Arial" w:cs="Arial"/>
          <w:sz w:val="22"/>
        </w:rPr>
      </w:pPr>
      <w:r w:rsidRPr="000F68AC">
        <w:rPr>
          <w:rFonts w:ascii="Arial" w:hAnsi="Arial" w:cs="Arial"/>
          <w:sz w:val="22"/>
        </w:rPr>
        <w:t>Be sure to tell the doctor all your complaints, your past medical history and the circumstances surrounding your injury.  You are entitled to mileage reimbursement for this appointment.</w:t>
      </w:r>
    </w:p>
    <w:p w:rsidR="00CA37E5" w:rsidRDefault="00CA37E5" w:rsidP="00CA37E5">
      <w:pPr>
        <w:ind w:firstLine="720"/>
        <w:jc w:val="both"/>
        <w:rPr>
          <w:rFonts w:ascii="Arial" w:hAnsi="Arial" w:cs="Arial"/>
          <w:sz w:val="22"/>
        </w:rPr>
      </w:pPr>
    </w:p>
    <w:p w:rsidR="00BE5BAA" w:rsidRDefault="005627F9" w:rsidP="00CA37E5">
      <w:pPr>
        <w:ind w:firstLine="720"/>
        <w:jc w:val="both"/>
        <w:rPr>
          <w:rFonts w:ascii="Arial" w:hAnsi="Arial" w:cs="Arial"/>
          <w:sz w:val="22"/>
        </w:rPr>
      </w:pPr>
      <w:r w:rsidRPr="000F68AC">
        <w:rPr>
          <w:rFonts w:ascii="Arial" w:hAnsi="Arial" w:cs="Arial"/>
          <w:sz w:val="22"/>
        </w:rPr>
        <w:t>By copy of this letter to all parties concerned, we are advising same.</w:t>
      </w:r>
    </w:p>
    <w:p w:rsidR="00CA37E5" w:rsidRPr="000F68AC" w:rsidRDefault="00CA37E5" w:rsidP="00CA37E5">
      <w:pPr>
        <w:ind w:firstLine="720"/>
        <w:jc w:val="both"/>
        <w:rPr>
          <w:rFonts w:ascii="Arial" w:hAnsi="Arial" w:cs="Arial"/>
          <w:sz w:val="22"/>
        </w:rPr>
      </w:pPr>
    </w:p>
    <w:p w:rsidR="00BE5BAA" w:rsidRDefault="00BE5BAA" w:rsidP="00CA37E5">
      <w:pPr>
        <w:ind w:firstLine="720"/>
        <w:jc w:val="both"/>
        <w:rPr>
          <w:rFonts w:ascii="Arial" w:hAnsi="Arial" w:cs="Arial"/>
          <w:sz w:val="22"/>
        </w:rPr>
      </w:pPr>
      <w:r w:rsidRPr="000F68AC">
        <w:rPr>
          <w:rFonts w:ascii="Arial" w:hAnsi="Arial" w:cs="Arial"/>
          <w:sz w:val="22"/>
        </w:rPr>
        <w:t>Should you have any comments or concerns please feel free to contact our office.  Thank you for your cooperation and courtesies.</w:t>
      </w:r>
    </w:p>
    <w:p w:rsidR="005136AC" w:rsidRPr="000F68AC" w:rsidRDefault="005136AC" w:rsidP="00CA37E5">
      <w:pPr>
        <w:ind w:firstLine="720"/>
        <w:jc w:val="both"/>
        <w:rPr>
          <w:rFonts w:ascii="Arial" w:hAnsi="Arial" w:cs="Arial"/>
          <w:sz w:val="22"/>
        </w:rPr>
      </w:pPr>
    </w:p>
    <w:p w:rsidR="00BE5BAA" w:rsidRPr="000F68AC" w:rsidRDefault="00BE5BAA" w:rsidP="00CA37E5">
      <w:pPr>
        <w:tabs>
          <w:tab w:val="left" w:pos="4320"/>
        </w:tabs>
        <w:ind w:firstLine="720"/>
        <w:jc w:val="both"/>
        <w:rPr>
          <w:rFonts w:ascii="Arial" w:hAnsi="Arial" w:cs="Arial"/>
          <w:sz w:val="22"/>
        </w:rPr>
      </w:pPr>
      <w:r w:rsidRPr="000F68AC">
        <w:rPr>
          <w:rFonts w:ascii="Arial" w:hAnsi="Arial" w:cs="Arial"/>
          <w:sz w:val="22"/>
        </w:rPr>
        <w:tab/>
        <w:t>Sincerely,</w:t>
      </w:r>
    </w:p>
    <w:p w:rsidR="006B7E27" w:rsidRPr="008568E5" w:rsidRDefault="00BE5BAA" w:rsidP="008568E5">
      <w:pPr>
        <w:tabs>
          <w:tab w:val="left" w:pos="4320"/>
        </w:tabs>
        <w:spacing w:after="120"/>
        <w:jc w:val="both"/>
        <w:rPr>
          <w:rFonts w:ascii="Arial" w:hAnsi="Arial" w:cs="Arial"/>
          <w:i/>
          <w:sz w:val="18"/>
          <w:szCs w:val="18"/>
        </w:rPr>
      </w:pPr>
      <w:r w:rsidRPr="000F68AC">
        <w:rPr>
          <w:rFonts w:ascii="Arial" w:hAnsi="Arial" w:cs="Arial"/>
          <w:sz w:val="22"/>
        </w:rPr>
        <w:tab/>
      </w:r>
    </w:p>
    <w:p w:rsidR="006B7E27" w:rsidRDefault="006B7E27" w:rsidP="00091DD9">
      <w:pPr>
        <w:tabs>
          <w:tab w:val="left" w:pos="4320"/>
        </w:tabs>
        <w:jc w:val="both"/>
        <w:rPr>
          <w:rFonts w:ascii="Arial" w:hAnsi="Arial" w:cs="Arial"/>
          <w:sz w:val="22"/>
        </w:rPr>
      </w:pPr>
      <w:r>
        <w:rPr>
          <w:rFonts w:ascii="Arial" w:hAnsi="Arial" w:cs="Arial"/>
          <w:sz w:val="22"/>
        </w:rPr>
        <w:tab/>
        <w:t>________________________</w:t>
      </w:r>
    </w:p>
    <w:p w:rsidR="00BE5BAA" w:rsidRDefault="006B7E27" w:rsidP="003A72B2">
      <w:pPr>
        <w:tabs>
          <w:tab w:val="left" w:pos="4320"/>
        </w:tabs>
        <w:jc w:val="both"/>
        <w:rPr>
          <w:rFonts w:ascii="Arial" w:hAnsi="Arial" w:cs="Arial"/>
          <w:sz w:val="22"/>
        </w:rPr>
      </w:pPr>
      <w:r>
        <w:rPr>
          <w:rFonts w:ascii="Arial" w:hAnsi="Arial" w:cs="Arial"/>
          <w:sz w:val="22"/>
        </w:rPr>
        <w:tab/>
      </w:r>
      <w:r w:rsidR="004F7AFA" w:rsidRPr="004F7AFA">
        <w:rPr>
          <w:rFonts w:ascii="Arial" w:hAnsi="Arial" w:cs="Arial"/>
          <w:sz w:val="22"/>
        </w:rPr>
        <w:t>$ASSIGNEDWORKER$</w:t>
      </w:r>
    </w:p>
    <w:p w:rsidR="003A72B2" w:rsidRDefault="003A72B2" w:rsidP="003A72B2">
      <w:pPr>
        <w:tabs>
          <w:tab w:val="left" w:pos="4320"/>
        </w:tabs>
        <w:jc w:val="both"/>
        <w:rPr>
          <w:rFonts w:ascii="Arial" w:hAnsi="Arial" w:cs="Arial"/>
          <w:sz w:val="22"/>
        </w:rPr>
      </w:pPr>
      <w:r>
        <w:rPr>
          <w:rFonts w:ascii="Arial" w:hAnsi="Arial" w:cs="Arial"/>
          <w:sz w:val="22"/>
        </w:rPr>
        <w:lastRenderedPageBreak/>
        <w:tab/>
      </w:r>
      <w:r w:rsidR="004F7AFA" w:rsidRPr="004F7AFA">
        <w:rPr>
          <w:rFonts w:ascii="Arial" w:hAnsi="Arial" w:cs="Arial"/>
          <w:sz w:val="22"/>
        </w:rPr>
        <w:t>$FIRMNAME$</w:t>
      </w:r>
    </w:p>
    <w:p w:rsidR="003A72B2" w:rsidRDefault="003A72B2" w:rsidP="00CA37E5">
      <w:pPr>
        <w:tabs>
          <w:tab w:val="left" w:pos="4320"/>
        </w:tabs>
        <w:jc w:val="both"/>
        <w:rPr>
          <w:rFonts w:ascii="Arial" w:hAnsi="Arial" w:cs="Arial"/>
          <w:sz w:val="22"/>
        </w:rPr>
      </w:pPr>
      <w:r>
        <w:rPr>
          <w:rFonts w:ascii="Arial" w:hAnsi="Arial" w:cs="Arial"/>
          <w:sz w:val="22"/>
        </w:rPr>
        <w:tab/>
      </w:r>
      <w:r w:rsidR="004F7AFA" w:rsidRPr="004F7AFA">
        <w:rPr>
          <w:rFonts w:ascii="Arial" w:hAnsi="Arial" w:cs="Arial"/>
          <w:sz w:val="22"/>
        </w:rPr>
        <w:t>$WORKERJOB$</w:t>
      </w:r>
    </w:p>
    <w:p w:rsidR="00CA37E5" w:rsidRPr="000F68AC" w:rsidRDefault="00CA37E5" w:rsidP="00CA37E5">
      <w:pPr>
        <w:tabs>
          <w:tab w:val="left" w:pos="4320"/>
        </w:tabs>
        <w:jc w:val="both"/>
        <w:rPr>
          <w:rFonts w:ascii="Arial" w:hAnsi="Arial" w:cs="Arial"/>
          <w:sz w:val="22"/>
        </w:rPr>
      </w:pPr>
    </w:p>
    <w:p w:rsidR="00CA37E5" w:rsidRDefault="004F7AFA" w:rsidP="00CA37E5">
      <w:pPr>
        <w:jc w:val="both"/>
        <w:rPr>
          <w:rFonts w:ascii="Arial" w:hAnsi="Arial" w:cs="Arial"/>
          <w:sz w:val="22"/>
        </w:rPr>
      </w:pPr>
      <w:r w:rsidRPr="004F7AFA">
        <w:rPr>
          <w:rFonts w:ascii="Arial" w:hAnsi="Arial" w:cs="Arial"/>
          <w:caps/>
          <w:sz w:val="22"/>
        </w:rPr>
        <w:t>$ATTORNEYINITIALS$/</w:t>
      </w:r>
      <w:r w:rsidRPr="004F7AFA">
        <w:rPr>
          <w:rFonts w:ascii="Arial" w:hAnsi="Arial" w:cs="Arial"/>
          <w:sz w:val="22"/>
        </w:rPr>
        <w:t>$WORKERINITIALS$</w:t>
      </w:r>
    </w:p>
    <w:p w:rsidR="004F7AFA" w:rsidRDefault="004F7AFA" w:rsidP="00CA37E5">
      <w:pPr>
        <w:jc w:val="both"/>
        <w:rPr>
          <w:rFonts w:ascii="Arial" w:hAnsi="Arial" w:cs="Arial"/>
          <w:sz w:val="22"/>
        </w:rPr>
      </w:pPr>
    </w:p>
    <w:p w:rsidR="005136AC" w:rsidRDefault="00CA37E5" w:rsidP="00CA37E5">
      <w:pPr>
        <w:jc w:val="both"/>
        <w:rPr>
          <w:rFonts w:ascii="Arial" w:hAnsi="Arial" w:cs="Arial"/>
          <w:sz w:val="22"/>
        </w:rPr>
      </w:pPr>
      <w:r>
        <w:rPr>
          <w:rFonts w:ascii="Arial" w:hAnsi="Arial" w:cs="Arial"/>
          <w:sz w:val="22"/>
        </w:rPr>
        <w:t>cc</w:t>
      </w:r>
      <w:r w:rsidR="005136AC">
        <w:rPr>
          <w:rFonts w:ascii="Arial" w:hAnsi="Arial" w:cs="Arial"/>
          <w:sz w:val="22"/>
        </w:rPr>
        <w:t>:</w:t>
      </w:r>
      <w:r w:rsidR="005136AC">
        <w:rPr>
          <w:rFonts w:ascii="Arial" w:hAnsi="Arial" w:cs="Arial"/>
          <w:sz w:val="22"/>
        </w:rPr>
        <w:tab/>
      </w:r>
      <w:r w:rsidR="00C60E8A" w:rsidRPr="00C60E8A">
        <w:rPr>
          <w:rFonts w:ascii="Arial" w:hAnsi="Arial" w:cs="Arial"/>
          <w:sz w:val="22"/>
        </w:rPr>
        <w:t>$CCPARTIES$</w:t>
      </w:r>
    </w:p>
    <w:sectPr w:rsidR="005136AC" w:rsidSect="00CA37E5">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4858" w:rsidRDefault="00214858">
      <w:r>
        <w:separator/>
      </w:r>
    </w:p>
  </w:endnote>
  <w:endnote w:type="continuationSeparator" w:id="0">
    <w:p w:rsidR="00214858" w:rsidRDefault="00214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uphin">
    <w:altName w:val="Georgi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6D2" w:rsidRDefault="00CD16D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6D2" w:rsidRDefault="00CD16D2" w:rsidP="00CD16D2">
    <w:pPr>
      <w:pStyle w:val="Footer"/>
      <w:pBdr>
        <w:top w:val="single" w:sz="4" w:space="1" w:color="D9D9D9"/>
      </w:pBdr>
      <w:jc w:val="right"/>
    </w:pPr>
    <w:r>
      <w:fldChar w:fldCharType="begin"/>
    </w:r>
    <w:r>
      <w:instrText xml:space="preserve"> PAGE   \* MERGEFORMAT </w:instrText>
    </w:r>
    <w:r>
      <w:fldChar w:fldCharType="separate"/>
    </w:r>
    <w:r w:rsidR="00307705">
      <w:rPr>
        <w:noProof/>
      </w:rPr>
      <w:t>2</w:t>
    </w:r>
    <w:r>
      <w:rPr>
        <w:noProof/>
      </w:rPr>
      <w:fldChar w:fldCharType="end"/>
    </w:r>
    <w:r>
      <w:t xml:space="preserve"> | </w:t>
    </w:r>
    <w:r w:rsidRPr="00CD16D2">
      <w:rPr>
        <w:color w:val="808080"/>
        <w:spacing w:val="60"/>
      </w:rPr>
      <w:t>Page</w:t>
    </w:r>
  </w:p>
  <w:p w:rsidR="00CD16D2" w:rsidRDefault="00CD16D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6D2" w:rsidRDefault="00CD16D2" w:rsidP="00CD16D2">
    <w:pPr>
      <w:pStyle w:val="Footer"/>
      <w:pBdr>
        <w:top w:val="single" w:sz="4" w:space="1" w:color="D9D9D9"/>
      </w:pBdr>
      <w:jc w:val="right"/>
    </w:pPr>
    <w:r>
      <w:fldChar w:fldCharType="begin"/>
    </w:r>
    <w:r>
      <w:instrText xml:space="preserve"> PAGE   \* MERGEFORMAT </w:instrText>
    </w:r>
    <w:r>
      <w:fldChar w:fldCharType="separate"/>
    </w:r>
    <w:r w:rsidR="00307705">
      <w:rPr>
        <w:noProof/>
      </w:rPr>
      <w:t>1</w:t>
    </w:r>
    <w:r>
      <w:rPr>
        <w:noProof/>
      </w:rPr>
      <w:fldChar w:fldCharType="end"/>
    </w:r>
    <w:r>
      <w:t xml:space="preserve"> | </w:t>
    </w:r>
    <w:r w:rsidRPr="00CD16D2">
      <w:rPr>
        <w:color w:val="808080"/>
        <w:spacing w:val="60"/>
      </w:rPr>
      <w:t>Page</w:t>
    </w:r>
  </w:p>
  <w:p w:rsidR="00CD16D2" w:rsidRDefault="00CD16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4858" w:rsidRDefault="00214858">
      <w:r>
        <w:separator/>
      </w:r>
    </w:p>
  </w:footnote>
  <w:footnote w:type="continuationSeparator" w:id="0">
    <w:p w:rsidR="00214858" w:rsidRDefault="002148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6D2" w:rsidRDefault="00CD16D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6D2" w:rsidRDefault="00CD16D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584" w:rsidRPr="005136AC" w:rsidRDefault="00CA3584" w:rsidP="005136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Y0MzUwNTI1MDO0NDFQ0lEKTi0uzszPAykwqgUA4fAdTSwAAAA="/>
  </w:docVars>
  <w:rsids>
    <w:rsidRoot w:val="000F68AC"/>
    <w:rsid w:val="000010FC"/>
    <w:rsid w:val="00001377"/>
    <w:rsid w:val="00001704"/>
    <w:rsid w:val="00003EEF"/>
    <w:rsid w:val="00005D06"/>
    <w:rsid w:val="0000780F"/>
    <w:rsid w:val="000210E8"/>
    <w:rsid w:val="00023426"/>
    <w:rsid w:val="00047E58"/>
    <w:rsid w:val="00056561"/>
    <w:rsid w:val="00057AB2"/>
    <w:rsid w:val="00060FDB"/>
    <w:rsid w:val="00070082"/>
    <w:rsid w:val="00076C25"/>
    <w:rsid w:val="00091B17"/>
    <w:rsid w:val="00091DD9"/>
    <w:rsid w:val="00096923"/>
    <w:rsid w:val="000A5C41"/>
    <w:rsid w:val="000A7F52"/>
    <w:rsid w:val="000B19AB"/>
    <w:rsid w:val="000B54C3"/>
    <w:rsid w:val="000D4E93"/>
    <w:rsid w:val="000D682E"/>
    <w:rsid w:val="000E0BFE"/>
    <w:rsid w:val="000E2D96"/>
    <w:rsid w:val="000F68AC"/>
    <w:rsid w:val="001029AF"/>
    <w:rsid w:val="00103F89"/>
    <w:rsid w:val="001173F8"/>
    <w:rsid w:val="001260D0"/>
    <w:rsid w:val="00134C45"/>
    <w:rsid w:val="00135006"/>
    <w:rsid w:val="00144089"/>
    <w:rsid w:val="0014631F"/>
    <w:rsid w:val="00152A29"/>
    <w:rsid w:val="001543AD"/>
    <w:rsid w:val="00165AC4"/>
    <w:rsid w:val="0017121D"/>
    <w:rsid w:val="00173CBA"/>
    <w:rsid w:val="001762A9"/>
    <w:rsid w:val="00180053"/>
    <w:rsid w:val="00184924"/>
    <w:rsid w:val="001962EB"/>
    <w:rsid w:val="00197FC1"/>
    <w:rsid w:val="001A6824"/>
    <w:rsid w:val="001A7B20"/>
    <w:rsid w:val="001A7E95"/>
    <w:rsid w:val="001C48AA"/>
    <w:rsid w:val="001D4A48"/>
    <w:rsid w:val="001D5BD0"/>
    <w:rsid w:val="001F364D"/>
    <w:rsid w:val="001F3FCD"/>
    <w:rsid w:val="001F7BB7"/>
    <w:rsid w:val="00201285"/>
    <w:rsid w:val="00214858"/>
    <w:rsid w:val="0021503D"/>
    <w:rsid w:val="0022278E"/>
    <w:rsid w:val="00234EA0"/>
    <w:rsid w:val="00245729"/>
    <w:rsid w:val="00251977"/>
    <w:rsid w:val="00256A90"/>
    <w:rsid w:val="00260D07"/>
    <w:rsid w:val="002661E6"/>
    <w:rsid w:val="0027160A"/>
    <w:rsid w:val="0027209D"/>
    <w:rsid w:val="002768EB"/>
    <w:rsid w:val="00284C72"/>
    <w:rsid w:val="002856D5"/>
    <w:rsid w:val="00293A6E"/>
    <w:rsid w:val="002942DA"/>
    <w:rsid w:val="00296EE2"/>
    <w:rsid w:val="002A0A09"/>
    <w:rsid w:val="002B21C8"/>
    <w:rsid w:val="002B2C68"/>
    <w:rsid w:val="002B3D85"/>
    <w:rsid w:val="002C039C"/>
    <w:rsid w:val="002C2BD3"/>
    <w:rsid w:val="002D4430"/>
    <w:rsid w:val="002D67E9"/>
    <w:rsid w:val="002D75C6"/>
    <w:rsid w:val="002D7FED"/>
    <w:rsid w:val="002E1E31"/>
    <w:rsid w:val="002E52A2"/>
    <w:rsid w:val="002E54C8"/>
    <w:rsid w:val="002F012C"/>
    <w:rsid w:val="002F2B22"/>
    <w:rsid w:val="002F4F06"/>
    <w:rsid w:val="00300F61"/>
    <w:rsid w:val="00307705"/>
    <w:rsid w:val="003170A7"/>
    <w:rsid w:val="003252C2"/>
    <w:rsid w:val="00332E3A"/>
    <w:rsid w:val="00334FED"/>
    <w:rsid w:val="00344296"/>
    <w:rsid w:val="003473A1"/>
    <w:rsid w:val="00347EF8"/>
    <w:rsid w:val="00352137"/>
    <w:rsid w:val="0035251F"/>
    <w:rsid w:val="00353BFA"/>
    <w:rsid w:val="00356344"/>
    <w:rsid w:val="0036016B"/>
    <w:rsid w:val="00363DCD"/>
    <w:rsid w:val="00375DE6"/>
    <w:rsid w:val="00376B61"/>
    <w:rsid w:val="00376D45"/>
    <w:rsid w:val="003838A6"/>
    <w:rsid w:val="0038436E"/>
    <w:rsid w:val="003A2AB9"/>
    <w:rsid w:val="003A72B2"/>
    <w:rsid w:val="003B1B14"/>
    <w:rsid w:val="003B706F"/>
    <w:rsid w:val="003C3BD8"/>
    <w:rsid w:val="003C602C"/>
    <w:rsid w:val="003D386A"/>
    <w:rsid w:val="003D5FAD"/>
    <w:rsid w:val="003E5FA1"/>
    <w:rsid w:val="003F4673"/>
    <w:rsid w:val="003F5031"/>
    <w:rsid w:val="0040712F"/>
    <w:rsid w:val="00411C77"/>
    <w:rsid w:val="0041597F"/>
    <w:rsid w:val="0042289B"/>
    <w:rsid w:val="00422CE9"/>
    <w:rsid w:val="00423E08"/>
    <w:rsid w:val="00427E9E"/>
    <w:rsid w:val="00432E56"/>
    <w:rsid w:val="00434D82"/>
    <w:rsid w:val="004407CF"/>
    <w:rsid w:val="00470FA8"/>
    <w:rsid w:val="004711A4"/>
    <w:rsid w:val="00472B72"/>
    <w:rsid w:val="00481CB7"/>
    <w:rsid w:val="00490055"/>
    <w:rsid w:val="00491949"/>
    <w:rsid w:val="00494628"/>
    <w:rsid w:val="004A05FC"/>
    <w:rsid w:val="004A20CC"/>
    <w:rsid w:val="004A7E5E"/>
    <w:rsid w:val="004A7F75"/>
    <w:rsid w:val="004B1655"/>
    <w:rsid w:val="004B33EB"/>
    <w:rsid w:val="004B3912"/>
    <w:rsid w:val="004B44A6"/>
    <w:rsid w:val="004B4C7C"/>
    <w:rsid w:val="004B586C"/>
    <w:rsid w:val="004B6BDF"/>
    <w:rsid w:val="004C2AEF"/>
    <w:rsid w:val="004C3D3A"/>
    <w:rsid w:val="004C77FC"/>
    <w:rsid w:val="004D7653"/>
    <w:rsid w:val="004E3352"/>
    <w:rsid w:val="004E53CA"/>
    <w:rsid w:val="004E596B"/>
    <w:rsid w:val="004F0F9C"/>
    <w:rsid w:val="004F35E2"/>
    <w:rsid w:val="004F3DA2"/>
    <w:rsid w:val="004F7AFA"/>
    <w:rsid w:val="005003E1"/>
    <w:rsid w:val="005136AC"/>
    <w:rsid w:val="005150E0"/>
    <w:rsid w:val="00526F2E"/>
    <w:rsid w:val="0054374A"/>
    <w:rsid w:val="005438D8"/>
    <w:rsid w:val="005468C0"/>
    <w:rsid w:val="0054746A"/>
    <w:rsid w:val="00551308"/>
    <w:rsid w:val="00561506"/>
    <w:rsid w:val="005627F9"/>
    <w:rsid w:val="00566A54"/>
    <w:rsid w:val="005735A6"/>
    <w:rsid w:val="00574330"/>
    <w:rsid w:val="00586FF6"/>
    <w:rsid w:val="00587A7F"/>
    <w:rsid w:val="005973D8"/>
    <w:rsid w:val="005A2B92"/>
    <w:rsid w:val="005A5BFA"/>
    <w:rsid w:val="005B2E50"/>
    <w:rsid w:val="005C551B"/>
    <w:rsid w:val="005C6432"/>
    <w:rsid w:val="005D18BB"/>
    <w:rsid w:val="005E4673"/>
    <w:rsid w:val="005F1E0C"/>
    <w:rsid w:val="005F3AF9"/>
    <w:rsid w:val="005F78BB"/>
    <w:rsid w:val="0060143D"/>
    <w:rsid w:val="0060772F"/>
    <w:rsid w:val="006103FB"/>
    <w:rsid w:val="00610FBB"/>
    <w:rsid w:val="00615234"/>
    <w:rsid w:val="00615441"/>
    <w:rsid w:val="006168BD"/>
    <w:rsid w:val="006176E5"/>
    <w:rsid w:val="00622B82"/>
    <w:rsid w:val="00624D28"/>
    <w:rsid w:val="0062783C"/>
    <w:rsid w:val="00631B4D"/>
    <w:rsid w:val="00637677"/>
    <w:rsid w:val="00651929"/>
    <w:rsid w:val="006523E6"/>
    <w:rsid w:val="006611EB"/>
    <w:rsid w:val="00663BC8"/>
    <w:rsid w:val="00665112"/>
    <w:rsid w:val="00671106"/>
    <w:rsid w:val="006764DA"/>
    <w:rsid w:val="00687F7B"/>
    <w:rsid w:val="006947FB"/>
    <w:rsid w:val="00695B7E"/>
    <w:rsid w:val="006A1177"/>
    <w:rsid w:val="006A15D2"/>
    <w:rsid w:val="006A4524"/>
    <w:rsid w:val="006A71C6"/>
    <w:rsid w:val="006B68DA"/>
    <w:rsid w:val="006B7E27"/>
    <w:rsid w:val="006C1391"/>
    <w:rsid w:val="006C21AB"/>
    <w:rsid w:val="006C31E3"/>
    <w:rsid w:val="006C5AB1"/>
    <w:rsid w:val="006D5631"/>
    <w:rsid w:val="006E6CDA"/>
    <w:rsid w:val="006F1C7F"/>
    <w:rsid w:val="00702E70"/>
    <w:rsid w:val="007045D8"/>
    <w:rsid w:val="00705E41"/>
    <w:rsid w:val="0070632A"/>
    <w:rsid w:val="00711FAC"/>
    <w:rsid w:val="00733802"/>
    <w:rsid w:val="007444CF"/>
    <w:rsid w:val="00745128"/>
    <w:rsid w:val="00746166"/>
    <w:rsid w:val="00751219"/>
    <w:rsid w:val="00762387"/>
    <w:rsid w:val="0076276C"/>
    <w:rsid w:val="007628FB"/>
    <w:rsid w:val="0076419A"/>
    <w:rsid w:val="00765C9A"/>
    <w:rsid w:val="00771316"/>
    <w:rsid w:val="00772D0C"/>
    <w:rsid w:val="0077311C"/>
    <w:rsid w:val="00776198"/>
    <w:rsid w:val="0077698D"/>
    <w:rsid w:val="007850FC"/>
    <w:rsid w:val="00792D9D"/>
    <w:rsid w:val="007A0D75"/>
    <w:rsid w:val="007B381B"/>
    <w:rsid w:val="007E5255"/>
    <w:rsid w:val="007E67A9"/>
    <w:rsid w:val="007F058B"/>
    <w:rsid w:val="00802D12"/>
    <w:rsid w:val="00805037"/>
    <w:rsid w:val="00812DFB"/>
    <w:rsid w:val="00817273"/>
    <w:rsid w:val="00820F5F"/>
    <w:rsid w:val="00824DAD"/>
    <w:rsid w:val="00826942"/>
    <w:rsid w:val="00831125"/>
    <w:rsid w:val="00833800"/>
    <w:rsid w:val="00834106"/>
    <w:rsid w:val="00834549"/>
    <w:rsid w:val="0084033C"/>
    <w:rsid w:val="00842534"/>
    <w:rsid w:val="008442EF"/>
    <w:rsid w:val="008500A8"/>
    <w:rsid w:val="008529F0"/>
    <w:rsid w:val="0085628A"/>
    <w:rsid w:val="008568E5"/>
    <w:rsid w:val="008629BA"/>
    <w:rsid w:val="0086419D"/>
    <w:rsid w:val="008662D5"/>
    <w:rsid w:val="0087227A"/>
    <w:rsid w:val="00873F66"/>
    <w:rsid w:val="008775DE"/>
    <w:rsid w:val="00882791"/>
    <w:rsid w:val="00884B0A"/>
    <w:rsid w:val="00887ECD"/>
    <w:rsid w:val="00890648"/>
    <w:rsid w:val="0089159D"/>
    <w:rsid w:val="008922C7"/>
    <w:rsid w:val="00893CCE"/>
    <w:rsid w:val="00897C92"/>
    <w:rsid w:val="008A1E46"/>
    <w:rsid w:val="008A1E6D"/>
    <w:rsid w:val="008A6061"/>
    <w:rsid w:val="008B5435"/>
    <w:rsid w:val="008C0ADA"/>
    <w:rsid w:val="008C1BF7"/>
    <w:rsid w:val="008D0513"/>
    <w:rsid w:val="008E3B83"/>
    <w:rsid w:val="008F56B8"/>
    <w:rsid w:val="00901100"/>
    <w:rsid w:val="00904BC9"/>
    <w:rsid w:val="009055D5"/>
    <w:rsid w:val="00905C3A"/>
    <w:rsid w:val="009101FC"/>
    <w:rsid w:val="00911533"/>
    <w:rsid w:val="00912777"/>
    <w:rsid w:val="00922580"/>
    <w:rsid w:val="00926F37"/>
    <w:rsid w:val="00933CC8"/>
    <w:rsid w:val="009374D5"/>
    <w:rsid w:val="00941A58"/>
    <w:rsid w:val="00944E84"/>
    <w:rsid w:val="009472AF"/>
    <w:rsid w:val="009472EE"/>
    <w:rsid w:val="00951D1F"/>
    <w:rsid w:val="00952B84"/>
    <w:rsid w:val="0096149E"/>
    <w:rsid w:val="00966AEB"/>
    <w:rsid w:val="00967752"/>
    <w:rsid w:val="00967FD7"/>
    <w:rsid w:val="0097058A"/>
    <w:rsid w:val="009708C5"/>
    <w:rsid w:val="00977018"/>
    <w:rsid w:val="009951D3"/>
    <w:rsid w:val="00995C28"/>
    <w:rsid w:val="009A44BA"/>
    <w:rsid w:val="009B187B"/>
    <w:rsid w:val="009B2527"/>
    <w:rsid w:val="009B4D2E"/>
    <w:rsid w:val="009B5BE5"/>
    <w:rsid w:val="009B708F"/>
    <w:rsid w:val="009C4163"/>
    <w:rsid w:val="009C457A"/>
    <w:rsid w:val="009D371F"/>
    <w:rsid w:val="009D6BFC"/>
    <w:rsid w:val="009E3D65"/>
    <w:rsid w:val="009F1EE1"/>
    <w:rsid w:val="009F4219"/>
    <w:rsid w:val="009F5640"/>
    <w:rsid w:val="00A009EF"/>
    <w:rsid w:val="00A01C3E"/>
    <w:rsid w:val="00A01E3B"/>
    <w:rsid w:val="00A04C61"/>
    <w:rsid w:val="00A13823"/>
    <w:rsid w:val="00A14E33"/>
    <w:rsid w:val="00A15287"/>
    <w:rsid w:val="00A1631A"/>
    <w:rsid w:val="00A20A1A"/>
    <w:rsid w:val="00A20B01"/>
    <w:rsid w:val="00A306EB"/>
    <w:rsid w:val="00A348B7"/>
    <w:rsid w:val="00A370A5"/>
    <w:rsid w:val="00A46D5F"/>
    <w:rsid w:val="00A530A4"/>
    <w:rsid w:val="00A62FEC"/>
    <w:rsid w:val="00A64351"/>
    <w:rsid w:val="00A67868"/>
    <w:rsid w:val="00A7089F"/>
    <w:rsid w:val="00A77414"/>
    <w:rsid w:val="00A813F2"/>
    <w:rsid w:val="00A8554E"/>
    <w:rsid w:val="00A87736"/>
    <w:rsid w:val="00A8790C"/>
    <w:rsid w:val="00A91515"/>
    <w:rsid w:val="00A9682B"/>
    <w:rsid w:val="00AA08A7"/>
    <w:rsid w:val="00AB02DF"/>
    <w:rsid w:val="00AB50E5"/>
    <w:rsid w:val="00AB635C"/>
    <w:rsid w:val="00AC2105"/>
    <w:rsid w:val="00AD131A"/>
    <w:rsid w:val="00AE2597"/>
    <w:rsid w:val="00AE46A1"/>
    <w:rsid w:val="00AF4AAB"/>
    <w:rsid w:val="00B00308"/>
    <w:rsid w:val="00B013AA"/>
    <w:rsid w:val="00B101A1"/>
    <w:rsid w:val="00B200CB"/>
    <w:rsid w:val="00B21EE9"/>
    <w:rsid w:val="00B23CA3"/>
    <w:rsid w:val="00B2662E"/>
    <w:rsid w:val="00B32AE5"/>
    <w:rsid w:val="00B35541"/>
    <w:rsid w:val="00B42E0B"/>
    <w:rsid w:val="00B43ED6"/>
    <w:rsid w:val="00B45D40"/>
    <w:rsid w:val="00B53CC3"/>
    <w:rsid w:val="00B55729"/>
    <w:rsid w:val="00B62D9F"/>
    <w:rsid w:val="00B67563"/>
    <w:rsid w:val="00B73A1B"/>
    <w:rsid w:val="00B73BC3"/>
    <w:rsid w:val="00B80567"/>
    <w:rsid w:val="00B868FB"/>
    <w:rsid w:val="00B931B6"/>
    <w:rsid w:val="00B971B9"/>
    <w:rsid w:val="00BA5EF4"/>
    <w:rsid w:val="00BA613F"/>
    <w:rsid w:val="00BA7E88"/>
    <w:rsid w:val="00BB15A9"/>
    <w:rsid w:val="00BB205D"/>
    <w:rsid w:val="00BC407D"/>
    <w:rsid w:val="00BD195B"/>
    <w:rsid w:val="00BE1E57"/>
    <w:rsid w:val="00BE5BAA"/>
    <w:rsid w:val="00C01FA6"/>
    <w:rsid w:val="00C04B7D"/>
    <w:rsid w:val="00C07803"/>
    <w:rsid w:val="00C1673D"/>
    <w:rsid w:val="00C31E4D"/>
    <w:rsid w:val="00C36D3A"/>
    <w:rsid w:val="00C3719B"/>
    <w:rsid w:val="00C44814"/>
    <w:rsid w:val="00C512AD"/>
    <w:rsid w:val="00C53EF0"/>
    <w:rsid w:val="00C558C7"/>
    <w:rsid w:val="00C558E4"/>
    <w:rsid w:val="00C60B85"/>
    <w:rsid w:val="00C60E8A"/>
    <w:rsid w:val="00C7469B"/>
    <w:rsid w:val="00C767C1"/>
    <w:rsid w:val="00C847B4"/>
    <w:rsid w:val="00C87666"/>
    <w:rsid w:val="00C9262F"/>
    <w:rsid w:val="00C9337F"/>
    <w:rsid w:val="00CA005C"/>
    <w:rsid w:val="00CA3584"/>
    <w:rsid w:val="00CA37E5"/>
    <w:rsid w:val="00CA3B5E"/>
    <w:rsid w:val="00CC42C5"/>
    <w:rsid w:val="00CC4727"/>
    <w:rsid w:val="00CC67B5"/>
    <w:rsid w:val="00CD13C0"/>
    <w:rsid w:val="00CD16D2"/>
    <w:rsid w:val="00CD17DC"/>
    <w:rsid w:val="00CD779D"/>
    <w:rsid w:val="00CE3257"/>
    <w:rsid w:val="00CE4614"/>
    <w:rsid w:val="00D031FF"/>
    <w:rsid w:val="00D13391"/>
    <w:rsid w:val="00D2157E"/>
    <w:rsid w:val="00D23BCC"/>
    <w:rsid w:val="00D26585"/>
    <w:rsid w:val="00D32804"/>
    <w:rsid w:val="00D37DFB"/>
    <w:rsid w:val="00D41C9C"/>
    <w:rsid w:val="00D437AE"/>
    <w:rsid w:val="00D439BA"/>
    <w:rsid w:val="00D510C1"/>
    <w:rsid w:val="00D56FD8"/>
    <w:rsid w:val="00D60346"/>
    <w:rsid w:val="00D60AEF"/>
    <w:rsid w:val="00D60E54"/>
    <w:rsid w:val="00D61D84"/>
    <w:rsid w:val="00D71574"/>
    <w:rsid w:val="00D777E8"/>
    <w:rsid w:val="00D87ACE"/>
    <w:rsid w:val="00DA4FD9"/>
    <w:rsid w:val="00DA5638"/>
    <w:rsid w:val="00DC16B7"/>
    <w:rsid w:val="00DC4011"/>
    <w:rsid w:val="00DD52F4"/>
    <w:rsid w:val="00DD53D2"/>
    <w:rsid w:val="00DE4B19"/>
    <w:rsid w:val="00DF477E"/>
    <w:rsid w:val="00DF78CA"/>
    <w:rsid w:val="00E00589"/>
    <w:rsid w:val="00E02CDA"/>
    <w:rsid w:val="00E107DB"/>
    <w:rsid w:val="00E115D2"/>
    <w:rsid w:val="00E11BD7"/>
    <w:rsid w:val="00E12C87"/>
    <w:rsid w:val="00E278DE"/>
    <w:rsid w:val="00E41064"/>
    <w:rsid w:val="00E46F86"/>
    <w:rsid w:val="00E50675"/>
    <w:rsid w:val="00E556D5"/>
    <w:rsid w:val="00E62F4C"/>
    <w:rsid w:val="00E651A6"/>
    <w:rsid w:val="00E67DCE"/>
    <w:rsid w:val="00E77113"/>
    <w:rsid w:val="00E821A0"/>
    <w:rsid w:val="00E84136"/>
    <w:rsid w:val="00E943D7"/>
    <w:rsid w:val="00EA10AF"/>
    <w:rsid w:val="00EA4ADC"/>
    <w:rsid w:val="00EA5CDB"/>
    <w:rsid w:val="00EB3CEE"/>
    <w:rsid w:val="00EB45BB"/>
    <w:rsid w:val="00EB4880"/>
    <w:rsid w:val="00EC359D"/>
    <w:rsid w:val="00EC43BB"/>
    <w:rsid w:val="00ED1E23"/>
    <w:rsid w:val="00ED4C66"/>
    <w:rsid w:val="00EE56F2"/>
    <w:rsid w:val="00EF0B67"/>
    <w:rsid w:val="00EF1F86"/>
    <w:rsid w:val="00EF2298"/>
    <w:rsid w:val="00EF3350"/>
    <w:rsid w:val="00EF46B5"/>
    <w:rsid w:val="00EF6D5F"/>
    <w:rsid w:val="00F04DB3"/>
    <w:rsid w:val="00F2632F"/>
    <w:rsid w:val="00F34C23"/>
    <w:rsid w:val="00F351D4"/>
    <w:rsid w:val="00F351D5"/>
    <w:rsid w:val="00F417FF"/>
    <w:rsid w:val="00F5023B"/>
    <w:rsid w:val="00F63325"/>
    <w:rsid w:val="00F7734F"/>
    <w:rsid w:val="00F81313"/>
    <w:rsid w:val="00F8264C"/>
    <w:rsid w:val="00F915F1"/>
    <w:rsid w:val="00F94653"/>
    <w:rsid w:val="00F9478A"/>
    <w:rsid w:val="00F94F1D"/>
    <w:rsid w:val="00FA1BA9"/>
    <w:rsid w:val="00FB2156"/>
    <w:rsid w:val="00FB2CD5"/>
    <w:rsid w:val="00FB4E88"/>
    <w:rsid w:val="00FC31ED"/>
    <w:rsid w:val="00FC5FAF"/>
    <w:rsid w:val="00FD07BD"/>
    <w:rsid w:val="00FD4CA3"/>
    <w:rsid w:val="00FD62BE"/>
    <w:rsid w:val="00FE6D99"/>
    <w:rsid w:val="00FE74E3"/>
    <w:rsid w:val="00FF6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F8C31D6-1525-4B08-8955-69F64454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tabs>
        <w:tab w:val="left" w:pos="3168"/>
        <w:tab w:val="left" w:pos="8784"/>
      </w:tabs>
      <w:autoSpaceDE w:val="0"/>
      <w:autoSpaceDN w:val="0"/>
      <w:adjustRightInd w:val="0"/>
      <w:outlineLvl w:val="0"/>
    </w:pPr>
    <w:rPr>
      <w:rFonts w:ascii="Dauphin" w:hAnsi="Dauphin"/>
      <w:b/>
      <w:bCs/>
      <w:i/>
      <w:iCs/>
      <w:sz w:val="22"/>
      <w:szCs w:val="22"/>
    </w:rPr>
  </w:style>
  <w:style w:type="paragraph" w:styleId="Heading2">
    <w:name w:val="heading 2"/>
    <w:basedOn w:val="Normal"/>
    <w:next w:val="Normal"/>
    <w:qFormat/>
    <w:pPr>
      <w:keepNext/>
      <w:jc w:val="center"/>
      <w:outlineLvl w:val="1"/>
    </w:pPr>
    <w:rPr>
      <w:b/>
      <w:bCs/>
      <w:i/>
      <w:i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itle">
    <w:name w:val="Title"/>
    <w:basedOn w:val="Normal"/>
    <w:qFormat/>
    <w:pPr>
      <w:jc w:val="center"/>
    </w:pPr>
    <w:rPr>
      <w:rFonts w:ascii="Arial" w:hAnsi="Arial" w:cs="Arial"/>
      <w:b/>
      <w:bCs/>
      <w:i/>
      <w:iCs/>
      <w:u w:val="single"/>
    </w:rPr>
  </w:style>
  <w:style w:type="paragraph" w:styleId="BodyTextIndent">
    <w:name w:val="Body Text Indent"/>
    <w:basedOn w:val="Normal"/>
    <w:pPr>
      <w:ind w:firstLine="720"/>
      <w:jc w:val="both"/>
    </w:pPr>
    <w:rPr>
      <w:rFonts w:ascii="Arial" w:hAnsi="Arial"/>
      <w:sz w:val="22"/>
      <w:szCs w:val="20"/>
    </w:rPr>
  </w:style>
  <w:style w:type="paragraph" w:styleId="BodyText">
    <w:name w:val="Body Text"/>
    <w:basedOn w:val="Normal"/>
    <w:rPr>
      <w:rFonts w:ascii="Arial" w:hAnsi="Arial" w:cs="Arial"/>
      <w:szCs w:val="20"/>
    </w:rPr>
  </w:style>
  <w:style w:type="paragraph" w:styleId="BalloonText">
    <w:name w:val="Balloon Text"/>
    <w:basedOn w:val="Normal"/>
    <w:semiHidden/>
    <w:rPr>
      <w:rFonts w:ascii="Tahoma" w:hAnsi="Tahoma" w:cs="Tahoma"/>
      <w:sz w:val="16"/>
      <w:szCs w:val="16"/>
    </w:rPr>
  </w:style>
  <w:style w:type="character" w:customStyle="1" w:styleId="HeaderChar">
    <w:name w:val="Header Char"/>
    <w:link w:val="Header"/>
    <w:uiPriority w:val="99"/>
    <w:rsid w:val="005136AC"/>
    <w:rPr>
      <w:sz w:val="24"/>
      <w:szCs w:val="24"/>
    </w:rPr>
  </w:style>
  <w:style w:type="character" w:customStyle="1" w:styleId="FooterChar">
    <w:name w:val="Footer Char"/>
    <w:link w:val="Footer"/>
    <w:uiPriority w:val="99"/>
    <w:rsid w:val="005136AC"/>
    <w:rPr>
      <w:sz w:val="24"/>
      <w:szCs w:val="24"/>
    </w:rPr>
  </w:style>
  <w:style w:type="table" w:styleId="TableGrid">
    <w:name w:val="Table Grid"/>
    <w:basedOn w:val="TableNormal"/>
    <w:uiPriority w:val="59"/>
    <w:rsid w:val="00CD16D2"/>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305788">
      <w:bodyDiv w:val="1"/>
      <w:marLeft w:val="0"/>
      <w:marRight w:val="0"/>
      <w:marTop w:val="0"/>
      <w:marBottom w:val="0"/>
      <w:divBdr>
        <w:top w:val="none" w:sz="0" w:space="0" w:color="auto"/>
        <w:left w:val="none" w:sz="0" w:space="0" w:color="auto"/>
        <w:bottom w:val="none" w:sz="0" w:space="0" w:color="auto"/>
        <w:right w:val="none" w:sz="0" w:space="0" w:color="auto"/>
      </w:divBdr>
    </w:div>
    <w:div w:id="122730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COOK%20&amp;%20GUSHI%20LETTERHEAD%201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451F3-5F40-48B4-AF5F-15FB7653A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COOK &amp; GUSHI LETTERHEAD 10.02</Template>
  <TotalTime>0</TotalTime>
  <Pages>2</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October 2, 2002</vt:lpstr>
    </vt:vector>
  </TitlesOfParts>
  <Company>mycompany</Company>
  <LinksUpToDate>false</LinksUpToDate>
  <CharactersWithSpaces>1517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 2002</dc:title>
  <dc:subject/>
  <dc:creator>myname</dc:creator>
  <cp:keywords/>
  <cp:lastModifiedBy>Terriel Mc Craney</cp:lastModifiedBy>
  <cp:revision>2</cp:revision>
  <cp:lastPrinted>2012-12-16T20:22:00Z</cp:lastPrinted>
  <dcterms:created xsi:type="dcterms:W3CDTF">2017-03-06T01:08:00Z</dcterms:created>
  <dcterms:modified xsi:type="dcterms:W3CDTF">2017-03-06T01:08:00Z</dcterms:modified>
</cp:coreProperties>
</file>