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bookmarkEnd w:id="0"/>
    <w:p w:rsidR="00132A0B" w:rsidRDefault="00E13CF4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709930</wp:posOffset>
                </wp:positionH>
                <wp:positionV relativeFrom="paragraph">
                  <wp:posOffset>459105</wp:posOffset>
                </wp:positionV>
                <wp:extent cx="4239895" cy="7757795"/>
                <wp:effectExtent l="0" t="1905" r="3175" b="3175"/>
                <wp:wrapNone/>
                <wp:docPr id="4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39895" cy="7757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E304C" w:rsidRPr="00DB7A15" w:rsidRDefault="004B1C0E" w:rsidP="00DB7A15">
                            <w:pPr>
                              <w:pStyle w:val="companyname"/>
                            </w:pPr>
                            <w:r>
                              <w:t>Mahoney Law Group</w:t>
                            </w:r>
                          </w:p>
                          <w:p w:rsidR="006E304C" w:rsidRPr="00DB7A15" w:rsidRDefault="00BC7669" w:rsidP="00DB7A15">
                            <w:pPr>
                              <w:pStyle w:val="companyname"/>
                            </w:pPr>
                            <w:r>
                              <w:t>c</w:t>
                            </w:r>
                            <w:r w:rsidR="008F446B">
                              <w:t>ordially invites you to o</w:t>
                            </w:r>
                            <w:r w:rsidR="006E304C" w:rsidRPr="00DB7A15">
                              <w:t>ur</w:t>
                            </w:r>
                          </w:p>
                          <w:p w:rsidR="006E304C" w:rsidRPr="00DB7A15" w:rsidRDefault="00175A52" w:rsidP="00DB7A15">
                            <w:pPr>
                              <w:pStyle w:val="Heading1"/>
                            </w:pPr>
                            <w:r w:rsidRPr="00DB7A15">
                              <w:t>ANNUAL</w:t>
                            </w:r>
                            <w:r w:rsidRPr="00DB7A15">
                              <w:br/>
                              <w:t>HOLIDAY</w:t>
                            </w:r>
                            <w:r w:rsidRPr="00DB7A15">
                              <w:br/>
                              <w:t>PARTY</w:t>
                            </w:r>
                          </w:p>
                          <w:p w:rsidR="006E304C" w:rsidRPr="00DB7A15" w:rsidRDefault="006E304C" w:rsidP="00DB7A15">
                            <w:pPr>
                              <w:pStyle w:val="Heading2"/>
                            </w:pPr>
                            <w:r w:rsidRPr="00DB7A15">
                              <w:t xml:space="preserve">December </w:t>
                            </w:r>
                            <w:r w:rsidR="004B1C0E">
                              <w:t>16</w:t>
                            </w:r>
                            <w:r w:rsidR="00E13CF4">
                              <w:t>, 2016</w:t>
                            </w:r>
                          </w:p>
                          <w:p w:rsidR="006E304C" w:rsidRPr="00DB7A15" w:rsidRDefault="004B1C0E" w:rsidP="00DB7A15">
                            <w:pPr>
                              <w:pStyle w:val="Heading2"/>
                            </w:pPr>
                            <w:r>
                              <w:t>4:30</w:t>
                            </w:r>
                            <w:r w:rsidR="006E304C" w:rsidRPr="00DB7A15">
                              <w:t xml:space="preserve"> p.m. to </w:t>
                            </w:r>
                            <w:r>
                              <w:t>7</w:t>
                            </w:r>
                            <w:r w:rsidR="006E304C" w:rsidRPr="00DB7A15">
                              <w:t>:</w:t>
                            </w:r>
                            <w:r>
                              <w:t>3</w:t>
                            </w:r>
                            <w:r w:rsidR="006E304C" w:rsidRPr="00DB7A15">
                              <w:t>0 p.m.</w:t>
                            </w:r>
                          </w:p>
                          <w:p w:rsidR="00EA3A33" w:rsidRPr="00454925" w:rsidRDefault="00EA3A33" w:rsidP="00175A52">
                            <w:pPr>
                              <w:rPr>
                                <w:rFonts w:asciiTheme="majorHAnsi" w:hAnsiTheme="majorHAnsi"/>
                                <w:color w:val="4D160F" w:themeColor="accent2" w:themeShade="80"/>
                              </w:rPr>
                            </w:pPr>
                          </w:p>
                          <w:p w:rsidR="006E304C" w:rsidRPr="00DB7A15" w:rsidRDefault="004B1C0E" w:rsidP="00DB7A15">
                            <w:pPr>
                              <w:pStyle w:val="PartyInformation"/>
                            </w:pPr>
                            <w:r>
                              <w:t>555 E. Ocean Blvd</w:t>
                            </w:r>
                            <w:r w:rsidR="006E304C" w:rsidRPr="00DB7A15">
                              <w:t xml:space="preserve">, </w:t>
                            </w:r>
                            <w:r w:rsidR="006E304C" w:rsidRPr="00DB7A15">
                              <w:br/>
                            </w:r>
                            <w:r>
                              <w:t>Long Beach, CA  90802</w:t>
                            </w:r>
                          </w:p>
                          <w:p w:rsidR="006E304C" w:rsidRPr="0051562B" w:rsidRDefault="004B1C0E" w:rsidP="00DB7A15">
                            <w:pPr>
                              <w:pStyle w:val="PartyInformation-Italic"/>
                              <w:rPr>
                                <w:b/>
                              </w:rPr>
                            </w:pPr>
                            <w:r w:rsidRPr="0051562B">
                              <w:rPr>
                                <w:b/>
                              </w:rPr>
                              <w:t>555 East Steakhouse</w:t>
                            </w:r>
                          </w:p>
                          <w:p w:rsidR="006E304C" w:rsidRDefault="006E304C" w:rsidP="00463176">
                            <w:pPr>
                              <w:pStyle w:val="PartyInformation"/>
                            </w:pPr>
                            <w:r w:rsidRPr="00DB7A15">
                              <w:t xml:space="preserve">Please R.S.V.P. by </w:t>
                            </w:r>
                            <w:r w:rsidR="004B1C0E">
                              <w:t>December 2</w:t>
                            </w:r>
                            <w:r w:rsidR="00E13CF4">
                              <w:t xml:space="preserve">, 2016 </w:t>
                            </w:r>
                            <w:r w:rsidR="00E13CF4" w:rsidRPr="00DB7A15">
                              <w:t>to</w:t>
                            </w:r>
                            <w:r w:rsidRPr="00DB7A15">
                              <w:t xml:space="preserve"> </w:t>
                            </w:r>
                            <w:r w:rsidRPr="00DB7A15">
                              <w:br/>
                            </w:r>
                            <w:r w:rsidR="00E13CF4">
                              <w:t>Marianna</w:t>
                            </w:r>
                            <w:r w:rsidR="004B1C0E">
                              <w:t xml:space="preserve"> Gravett </w:t>
                            </w:r>
                            <w:r w:rsidRPr="00DB7A15">
                              <w:t>at</w:t>
                            </w:r>
                            <w:r w:rsidR="004B1C0E">
                              <w:t xml:space="preserve"> 562-590-5550 ext. 108</w:t>
                            </w:r>
                            <w:r w:rsidRPr="00DB7A15">
                              <w:br/>
                            </w:r>
                            <w:hyperlink r:id="rId5" w:history="1">
                              <w:r w:rsidR="004B1C0E" w:rsidRPr="00037F02">
                                <w:rPr>
                                  <w:rStyle w:val="Hyperlink"/>
                                </w:rPr>
                                <w:t>mgravett@mahoney-law.net</w:t>
                              </w:r>
                            </w:hyperlink>
                            <w:r w:rsidR="004B1C0E">
                              <w:t xml:space="preserve">  </w:t>
                            </w:r>
                          </w:p>
                          <w:p w:rsidR="00E13CF4" w:rsidRDefault="00E13CF4" w:rsidP="006A3DC4">
                            <w:pPr>
                              <w:pStyle w:val="PartyInformation"/>
                            </w:pPr>
                            <w:r>
                              <w:t>Please inform Mariann</w:t>
                            </w:r>
                            <w:r w:rsidR="0051562B">
                              <w:t>a of your choice of soup or salad and the entrée</w:t>
                            </w:r>
                            <w:r>
                              <w:t xml:space="preserve"> when you email to R.S.V.P.  Thank you.</w:t>
                            </w:r>
                          </w:p>
                          <w:p w:rsidR="00E13CF4" w:rsidRDefault="00E13CF4" w:rsidP="00463176">
                            <w:pPr>
                              <w:pStyle w:val="PartyInformation"/>
                            </w:pPr>
                            <w:r>
                              <w:t>Salads or Soup: Crab Bisque or Field mixed greens.</w:t>
                            </w:r>
                          </w:p>
                          <w:p w:rsidR="00E13CF4" w:rsidRDefault="00E13CF4" w:rsidP="00463176">
                            <w:pPr>
                              <w:pStyle w:val="PartyInformation"/>
                            </w:pPr>
                            <w:r>
                              <w:t xml:space="preserve">Entrées: Filet Mignon, Atlantic Salomon, or Spaghetti </w:t>
                            </w:r>
                            <w:r w:rsidR="0051562B">
                              <w:t>with</w:t>
                            </w:r>
                            <w:r>
                              <w:t xml:space="preserve"> tomato </w:t>
                            </w:r>
                            <w:r w:rsidR="0051562B">
                              <w:t>and</w:t>
                            </w:r>
                            <w:r>
                              <w:t xml:space="preserve"> Basil</w:t>
                            </w:r>
                          </w:p>
                          <w:p w:rsidR="00E13CF4" w:rsidRDefault="00E13CF4" w:rsidP="00463176">
                            <w:pPr>
                              <w:pStyle w:val="PartyInformation"/>
                            </w:pPr>
                          </w:p>
                          <w:p w:rsidR="00E13CF4" w:rsidRPr="00DB7A15" w:rsidRDefault="00E13CF4" w:rsidP="00463176">
                            <w:pPr>
                              <w:pStyle w:val="PartyInformation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55.9pt;margin-top:36.15pt;width:333.85pt;height:610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" filled="f" stroked="f">
                <v:textbox>
                  <w:txbxContent>
                    <w:p w:rsidR="006E304C" w:rsidRPr="00DB7A15" w:rsidRDefault="004B1C0E" w:rsidP="00DB7A15">
                      <w:pPr>
                        <w:pStyle w:val="companyname"/>
                      </w:pPr>
                      <w:r>
                        <w:t>Mahoney Law Group</w:t>
                      </w:r>
                    </w:p>
                    <w:p w:rsidR="006E304C" w:rsidRPr="00DB7A15" w:rsidRDefault="00BC7669" w:rsidP="00DB7A15">
                      <w:pPr>
                        <w:pStyle w:val="companyname"/>
                      </w:pPr>
                      <w:r>
                        <w:t>c</w:t>
                      </w:r>
                      <w:r w:rsidR="008F446B">
                        <w:t>ordially invites you to o</w:t>
                      </w:r>
                      <w:r w:rsidR="006E304C" w:rsidRPr="00DB7A15">
                        <w:t>ur</w:t>
                      </w:r>
                    </w:p>
                    <w:p w:rsidR="006E304C" w:rsidRPr="00DB7A15" w:rsidRDefault="00175A52" w:rsidP="00DB7A15">
                      <w:pPr>
                        <w:pStyle w:val="Heading1"/>
                      </w:pPr>
                      <w:r w:rsidRPr="00DB7A15">
                        <w:t>ANNUAL</w:t>
                      </w:r>
                      <w:r w:rsidRPr="00DB7A15">
                        <w:br/>
                        <w:t>HOLIDAY</w:t>
                      </w:r>
                      <w:r w:rsidRPr="00DB7A15">
                        <w:br/>
                        <w:t>PARTY</w:t>
                      </w:r>
                    </w:p>
                    <w:p w:rsidR="006E304C" w:rsidRPr="00DB7A15" w:rsidRDefault="006E304C" w:rsidP="00DB7A15">
                      <w:pPr>
                        <w:pStyle w:val="Heading2"/>
                      </w:pPr>
                      <w:r w:rsidRPr="00DB7A15">
                        <w:t xml:space="preserve">December </w:t>
                      </w:r>
                      <w:r w:rsidR="004B1C0E">
                        <w:t>16</w:t>
                      </w:r>
                      <w:r w:rsidR="00E13CF4">
                        <w:t>, 2016</w:t>
                      </w:r>
                    </w:p>
                    <w:p w:rsidR="006E304C" w:rsidRPr="00DB7A15" w:rsidRDefault="004B1C0E" w:rsidP="00DB7A15">
                      <w:pPr>
                        <w:pStyle w:val="Heading2"/>
                      </w:pPr>
                      <w:r>
                        <w:t>4:30</w:t>
                      </w:r>
                      <w:r w:rsidR="006E304C" w:rsidRPr="00DB7A15">
                        <w:t xml:space="preserve"> p.m. to </w:t>
                      </w:r>
                      <w:r>
                        <w:t>7</w:t>
                      </w:r>
                      <w:r w:rsidR="006E304C" w:rsidRPr="00DB7A15">
                        <w:t>:</w:t>
                      </w:r>
                      <w:r>
                        <w:t>3</w:t>
                      </w:r>
                      <w:r w:rsidR="006E304C" w:rsidRPr="00DB7A15">
                        <w:t>0 p.m.</w:t>
                      </w:r>
                    </w:p>
                    <w:p w:rsidR="00EA3A33" w:rsidRPr="00454925" w:rsidRDefault="00EA3A33" w:rsidP="00175A52">
                      <w:pPr>
                        <w:rPr>
                          <w:rFonts w:asciiTheme="majorHAnsi" w:hAnsiTheme="majorHAnsi"/>
                          <w:color w:val="4D160F" w:themeColor="accent2" w:themeShade="80"/>
                        </w:rPr>
                      </w:pPr>
                    </w:p>
                    <w:p w:rsidR="006E304C" w:rsidRPr="00DB7A15" w:rsidRDefault="004B1C0E" w:rsidP="00DB7A15">
                      <w:pPr>
                        <w:pStyle w:val="PartyInformation"/>
                      </w:pPr>
                      <w:r>
                        <w:t>555 E. Ocean Blvd</w:t>
                      </w:r>
                      <w:r w:rsidR="006E304C" w:rsidRPr="00DB7A15">
                        <w:t xml:space="preserve">, </w:t>
                      </w:r>
                      <w:r w:rsidR="006E304C" w:rsidRPr="00DB7A15">
                        <w:br/>
                      </w:r>
                      <w:r>
                        <w:t>Long Beach, CA  90802</w:t>
                      </w:r>
                    </w:p>
                    <w:p w:rsidR="006E304C" w:rsidRPr="0051562B" w:rsidRDefault="004B1C0E" w:rsidP="00DB7A15">
                      <w:pPr>
                        <w:pStyle w:val="PartyInformation-Italic"/>
                        <w:rPr>
                          <w:b/>
                        </w:rPr>
                      </w:pPr>
                      <w:r w:rsidRPr="0051562B">
                        <w:rPr>
                          <w:b/>
                        </w:rPr>
                        <w:t>555 East Steakhouse</w:t>
                      </w:r>
                    </w:p>
                    <w:p w:rsidR="006E304C" w:rsidRDefault="006E304C" w:rsidP="00463176">
                      <w:pPr>
                        <w:pStyle w:val="PartyInformation"/>
                      </w:pPr>
                      <w:r w:rsidRPr="00DB7A15">
                        <w:t xml:space="preserve">Please R.S.V.P. by </w:t>
                      </w:r>
                      <w:r w:rsidR="004B1C0E">
                        <w:t>December 2</w:t>
                      </w:r>
                      <w:r w:rsidR="00E13CF4">
                        <w:t xml:space="preserve">, 2016 </w:t>
                      </w:r>
                      <w:r w:rsidR="00E13CF4" w:rsidRPr="00DB7A15">
                        <w:t>to</w:t>
                      </w:r>
                      <w:r w:rsidRPr="00DB7A15">
                        <w:t xml:space="preserve"> </w:t>
                      </w:r>
                      <w:r w:rsidRPr="00DB7A15">
                        <w:br/>
                      </w:r>
                      <w:r w:rsidR="00E13CF4">
                        <w:t>Marianna</w:t>
                      </w:r>
                      <w:r w:rsidR="004B1C0E">
                        <w:t xml:space="preserve"> Gravett </w:t>
                      </w:r>
                      <w:r w:rsidRPr="00DB7A15">
                        <w:t>at</w:t>
                      </w:r>
                      <w:r w:rsidR="004B1C0E">
                        <w:t xml:space="preserve"> 562-590-5550 ext. 108</w:t>
                      </w:r>
                      <w:r w:rsidRPr="00DB7A15">
                        <w:br/>
                      </w:r>
                      <w:hyperlink r:id="rId6" w:history="1">
                        <w:r w:rsidR="004B1C0E" w:rsidRPr="00037F02">
                          <w:rPr>
                            <w:rStyle w:val="Hyperlink"/>
                          </w:rPr>
                          <w:t>mgravett@mahoney-law.net</w:t>
                        </w:r>
                      </w:hyperlink>
                      <w:r w:rsidR="004B1C0E">
                        <w:t xml:space="preserve">  </w:t>
                      </w:r>
                    </w:p>
                    <w:p w:rsidR="00E13CF4" w:rsidRDefault="00E13CF4" w:rsidP="006A3DC4">
                      <w:pPr>
                        <w:pStyle w:val="PartyInformation"/>
                      </w:pPr>
                      <w:r>
                        <w:t>Please inform Mariann</w:t>
                      </w:r>
                      <w:r w:rsidR="0051562B">
                        <w:t>a of your choice of soup or salad and the entrée</w:t>
                      </w:r>
                      <w:r>
                        <w:t xml:space="preserve"> when you email to R.S.V.P.  Thank you.</w:t>
                      </w:r>
                      <w:bookmarkStart w:id="1" w:name="_GoBack"/>
                      <w:bookmarkEnd w:id="1"/>
                    </w:p>
                    <w:p w:rsidR="00E13CF4" w:rsidRDefault="00E13CF4" w:rsidP="00463176">
                      <w:pPr>
                        <w:pStyle w:val="PartyInformation"/>
                      </w:pPr>
                      <w:r>
                        <w:t>Salads or Soup: Crab Bisque or Field mixed greens.</w:t>
                      </w:r>
                    </w:p>
                    <w:p w:rsidR="00E13CF4" w:rsidRDefault="00E13CF4" w:rsidP="00463176">
                      <w:pPr>
                        <w:pStyle w:val="PartyInformation"/>
                      </w:pPr>
                      <w:r>
                        <w:t xml:space="preserve">Entrées: Filet Mignon, Atlantic Salomon, or Spaghetti </w:t>
                      </w:r>
                      <w:r w:rsidR="0051562B">
                        <w:t>with</w:t>
                      </w:r>
                      <w:r>
                        <w:t xml:space="preserve"> tomato </w:t>
                      </w:r>
                      <w:r w:rsidR="0051562B">
                        <w:t>and</w:t>
                      </w:r>
                      <w:r>
                        <w:t xml:space="preserve"> Basil</w:t>
                      </w:r>
                    </w:p>
                    <w:p w:rsidR="00E13CF4" w:rsidRDefault="00E13CF4" w:rsidP="00463176">
                      <w:pPr>
                        <w:pStyle w:val="PartyInformation"/>
                      </w:pPr>
                    </w:p>
                    <w:p w:rsidR="00E13CF4" w:rsidRPr="00DB7A15" w:rsidRDefault="00E13CF4" w:rsidP="00463176">
                      <w:pPr>
                        <w:pStyle w:val="PartyInformation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39" behindDoc="1" locked="0" layoutInCell="0" allowOverlap="1">
                <wp:simplePos x="0" y="0"/>
                <wp:positionH relativeFrom="page">
                  <wp:posOffset>826770</wp:posOffset>
                </wp:positionH>
                <wp:positionV relativeFrom="page">
                  <wp:posOffset>873760</wp:posOffset>
                </wp:positionV>
                <wp:extent cx="6078855" cy="8365490"/>
                <wp:effectExtent l="0" t="0" r="0" b="0"/>
                <wp:wrapNone/>
                <wp:docPr id="3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78855" cy="8365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C10BD" w:rsidRDefault="005C10BD" w:rsidP="005C10BD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10067471" cy="10058400"/>
                                  <wp:effectExtent l="19050" t="0" r="0" b="0"/>
                                  <wp:docPr id="7" name="Picture 1" descr="C:\Users\allyh.REDMOND\Pictures\Microsoft Clip Organizer\j0409379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allyh.REDMOND\Pictures\Microsoft Clip Organizer\j0409379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067471" cy="10058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0" o:spid="_x0000_s1027" type="#_x0000_t202" style="position:absolute;margin-left:65.1pt;margin-top:68.8pt;width:478.65pt;height:658.7pt;z-index:-25166234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" o:allowincell="f" filled="f" stroked="f">
                <v:textbox>
                  <w:txbxContent>
                    <w:p w:rsidR="005C10BD" w:rsidRDefault="005C10BD" w:rsidP="005C10BD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10067471" cy="10058400"/>
                            <wp:effectExtent l="19050" t="0" r="0" b="0"/>
                            <wp:docPr id="7" name="Picture 1" descr="C:\Users\allyh.REDMOND\Pictures\Microsoft Clip Organizer\j0409379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allyh.REDMOND\Pictures\Microsoft Clip Organizer\j0409379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067471" cy="10058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4" behindDoc="1" locked="0" layoutInCell="0" allowOverlap="1">
                <wp:simplePos x="0" y="0"/>
                <wp:positionH relativeFrom="page">
                  <wp:posOffset>635635</wp:posOffset>
                </wp:positionH>
                <wp:positionV relativeFrom="page">
                  <wp:posOffset>759460</wp:posOffset>
                </wp:positionV>
                <wp:extent cx="6504305" cy="8719185"/>
                <wp:effectExtent l="0" t="0" r="3810" b="0"/>
                <wp:wrapNone/>
                <wp:docPr id="1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04305" cy="87191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94568" w:rsidRDefault="00461DA6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6238240" cy="8136890"/>
                                  <wp:effectExtent l="0" t="0" r="0" b="0"/>
                                  <wp:docPr id="2" name="Picture 1" descr="ornamentborder2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ornamentborder2.png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241569" cy="814123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" o:spid="_x0000_s1028" type="#_x0000_t202" style="position:absolute;margin-left:50.05pt;margin-top:59.8pt;width:512.15pt;height:686.55pt;z-index:-2516613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" o:allowincell="f" filled="f" stroked="f">
                <v:textbox>
                  <w:txbxContent>
                    <w:p w:rsidR="00994568" w:rsidRDefault="00461DA6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6238240" cy="8136890"/>
                            <wp:effectExtent l="0" t="0" r="0" b="0"/>
                            <wp:docPr id="2" name="Picture 1" descr="ornamentborder2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ornamentborder2.png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241569" cy="814123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sectPr w:rsidR="00132A0B" w:rsidSect="00132A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1C0E"/>
    <w:rsid w:val="000B0E70"/>
    <w:rsid w:val="00121A2F"/>
    <w:rsid w:val="00132A0B"/>
    <w:rsid w:val="00175A52"/>
    <w:rsid w:val="00184C1B"/>
    <w:rsid w:val="00215839"/>
    <w:rsid w:val="002C260C"/>
    <w:rsid w:val="00354966"/>
    <w:rsid w:val="003A16AD"/>
    <w:rsid w:val="00454925"/>
    <w:rsid w:val="00461DA6"/>
    <w:rsid w:val="00463176"/>
    <w:rsid w:val="004B1C0E"/>
    <w:rsid w:val="0051562B"/>
    <w:rsid w:val="0057107E"/>
    <w:rsid w:val="005C10BD"/>
    <w:rsid w:val="005F31E6"/>
    <w:rsid w:val="006647AD"/>
    <w:rsid w:val="00674D41"/>
    <w:rsid w:val="00696D74"/>
    <w:rsid w:val="006A3DC4"/>
    <w:rsid w:val="006E2801"/>
    <w:rsid w:val="006E304C"/>
    <w:rsid w:val="007301E7"/>
    <w:rsid w:val="00761061"/>
    <w:rsid w:val="007C3634"/>
    <w:rsid w:val="0084409D"/>
    <w:rsid w:val="008570B4"/>
    <w:rsid w:val="008A347C"/>
    <w:rsid w:val="008F446B"/>
    <w:rsid w:val="00967B8B"/>
    <w:rsid w:val="009924C5"/>
    <w:rsid w:val="00994568"/>
    <w:rsid w:val="00A30828"/>
    <w:rsid w:val="00A36E63"/>
    <w:rsid w:val="00B26F11"/>
    <w:rsid w:val="00B57D67"/>
    <w:rsid w:val="00B71EA9"/>
    <w:rsid w:val="00B9069A"/>
    <w:rsid w:val="00BC7669"/>
    <w:rsid w:val="00C83BFD"/>
    <w:rsid w:val="00CA0436"/>
    <w:rsid w:val="00D248ED"/>
    <w:rsid w:val="00D35593"/>
    <w:rsid w:val="00D95B79"/>
    <w:rsid w:val="00DB7A15"/>
    <w:rsid w:val="00E13CF4"/>
    <w:rsid w:val="00E26874"/>
    <w:rsid w:val="00EA3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white,#c2d69b"/>
    </o:shapedefaults>
    <o:shapelayout v:ext="edit">
      <o:idmap v:ext="edit" data="1"/>
    </o:shapelayout>
  </w:shapeDefaults>
  <w:decimalSymbol w:val="."/>
  <w:listSeparator w:val=","/>
  <w15:docId w15:val="{F86860FA-5824-4D72-8D04-6168C49E6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6E304C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qFormat/>
    <w:rsid w:val="00DB7A15"/>
    <w:pPr>
      <w:spacing w:before="120" w:after="120" w:line="204" w:lineRule="auto"/>
      <w:ind w:left="-144"/>
      <w:outlineLvl w:val="0"/>
    </w:pPr>
    <w:rPr>
      <w:rFonts w:asciiTheme="majorHAnsi" w:hAnsiTheme="majorHAnsi"/>
      <w:color w:val="4D160F" w:themeColor="accent2" w:themeShade="80"/>
      <w:sz w:val="96"/>
      <w:szCs w:val="96"/>
    </w:rPr>
  </w:style>
  <w:style w:type="paragraph" w:styleId="Heading2">
    <w:name w:val="heading 2"/>
    <w:basedOn w:val="Normal"/>
    <w:next w:val="Normal"/>
    <w:link w:val="Heading2Char"/>
    <w:qFormat/>
    <w:rsid w:val="00DB7A15"/>
    <w:pPr>
      <w:outlineLvl w:val="1"/>
    </w:pPr>
    <w:rPr>
      <w:rFonts w:asciiTheme="majorHAnsi" w:hAnsiTheme="majorHAnsi"/>
      <w:color w:val="4D160F" w:themeColor="accent2" w:themeShade="80"/>
      <w:sz w:val="36"/>
      <w:szCs w:val="36"/>
    </w:rPr>
  </w:style>
  <w:style w:type="paragraph" w:styleId="Heading3">
    <w:name w:val="heading 3"/>
    <w:basedOn w:val="Normal"/>
    <w:next w:val="Normal"/>
    <w:link w:val="Heading3Char"/>
    <w:qFormat/>
    <w:rsid w:val="002C260C"/>
    <w:pPr>
      <w:outlineLvl w:val="2"/>
    </w:pPr>
    <w:rPr>
      <w:rFonts w:ascii="Trebuchet MS" w:eastAsia="Times New Roman" w:hAnsi="Trebuchet MS" w:cs="Times New Roman"/>
      <w:caps/>
      <w:color w:val="D9000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B7A15"/>
    <w:rPr>
      <w:rFonts w:asciiTheme="majorHAnsi" w:hAnsiTheme="majorHAnsi"/>
      <w:color w:val="4D160F" w:themeColor="accent2" w:themeShade="80"/>
      <w:sz w:val="96"/>
      <w:szCs w:val="96"/>
    </w:rPr>
  </w:style>
  <w:style w:type="character" w:customStyle="1" w:styleId="Heading2Char">
    <w:name w:val="Heading 2 Char"/>
    <w:basedOn w:val="DefaultParagraphFont"/>
    <w:link w:val="Heading2"/>
    <w:rsid w:val="00DB7A15"/>
    <w:rPr>
      <w:rFonts w:asciiTheme="majorHAnsi" w:hAnsiTheme="majorHAnsi"/>
      <w:color w:val="4D160F" w:themeColor="accent2" w:themeShade="80"/>
      <w:sz w:val="36"/>
      <w:szCs w:val="36"/>
    </w:rPr>
  </w:style>
  <w:style w:type="character" w:customStyle="1" w:styleId="Heading3Char">
    <w:name w:val="Heading 3 Char"/>
    <w:basedOn w:val="DefaultParagraphFont"/>
    <w:link w:val="Heading3"/>
    <w:rsid w:val="002C260C"/>
    <w:rPr>
      <w:rFonts w:ascii="Trebuchet MS" w:eastAsia="Times New Roman" w:hAnsi="Trebuchet MS" w:cs="Times New Roman"/>
      <w:caps/>
      <w:color w:val="D90000"/>
      <w:sz w:val="28"/>
      <w:szCs w:val="28"/>
    </w:rPr>
  </w:style>
  <w:style w:type="paragraph" w:customStyle="1" w:styleId="companyname">
    <w:name w:val="company name"/>
    <w:basedOn w:val="Normal"/>
    <w:rsid w:val="00463176"/>
    <w:pPr>
      <w:spacing w:after="240"/>
      <w:contextualSpacing/>
    </w:pPr>
    <w:rPr>
      <w:rFonts w:asciiTheme="majorHAnsi" w:hAnsiTheme="majorHAnsi"/>
      <w:color w:val="4D160F" w:themeColor="accent2" w:themeShade="80"/>
      <w:sz w:val="20"/>
      <w:szCs w:val="20"/>
    </w:rPr>
  </w:style>
  <w:style w:type="paragraph" w:customStyle="1" w:styleId="bold">
    <w:name w:val="bold"/>
    <w:basedOn w:val="Normal"/>
    <w:link w:val="boldChar"/>
    <w:rsid w:val="002C260C"/>
    <w:rPr>
      <w:rFonts w:ascii="Trebuchet MS" w:eastAsia="Times New Roman" w:hAnsi="Trebuchet MS" w:cs="Times New Roman"/>
      <w:b/>
      <w:sz w:val="20"/>
      <w:szCs w:val="20"/>
    </w:rPr>
  </w:style>
  <w:style w:type="character" w:customStyle="1" w:styleId="boldChar">
    <w:name w:val="bold Char"/>
    <w:basedOn w:val="DefaultParagraphFont"/>
    <w:link w:val="bold"/>
    <w:rsid w:val="002C260C"/>
    <w:rPr>
      <w:rFonts w:ascii="Trebuchet MS" w:eastAsia="Times New Roman" w:hAnsi="Trebuchet MS" w:cs="Times New Roman"/>
      <w:b/>
      <w:sz w:val="20"/>
      <w:szCs w:val="20"/>
    </w:rPr>
  </w:style>
  <w:style w:type="paragraph" w:customStyle="1" w:styleId="PartyInformation">
    <w:name w:val="Party Information"/>
    <w:basedOn w:val="Normal"/>
    <w:rsid w:val="00DB7A15"/>
    <w:pPr>
      <w:spacing w:after="240"/>
    </w:pPr>
    <w:rPr>
      <w:rFonts w:asciiTheme="majorHAnsi" w:hAnsiTheme="majorHAnsi"/>
      <w:color w:val="4D160F" w:themeColor="accent2" w:themeShade="80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9456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4568"/>
    <w:rPr>
      <w:rFonts w:ascii="Tahoma" w:hAnsi="Tahoma" w:cs="Tahoma"/>
      <w:sz w:val="16"/>
      <w:szCs w:val="16"/>
    </w:rPr>
  </w:style>
  <w:style w:type="paragraph" w:customStyle="1" w:styleId="PartyInformation-Italic">
    <w:name w:val="Party Information - Italic"/>
    <w:basedOn w:val="Normal"/>
    <w:qFormat/>
    <w:rsid w:val="00DB7A15"/>
    <w:pPr>
      <w:spacing w:after="240"/>
    </w:pPr>
    <w:rPr>
      <w:rFonts w:asciiTheme="majorHAnsi" w:hAnsiTheme="majorHAnsi"/>
      <w:i/>
      <w:color w:val="4D160F" w:themeColor="accent2" w:themeShade="80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B1C0E"/>
    <w:rPr>
      <w:color w:val="CC9900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mgravett@mahoney-law.net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mgravett@mahoney-law.net" TargetMode="External"/><Relationship Id="rId10" Type="http://schemas.openxmlformats.org/officeDocument/2006/relationships/image" Target="media/image20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bates\AppData\Roaming\Microsoft\Templates\Holiday%20party%20invitation%20(for%20business%20event).dotx" TargetMode="External"/></Relationships>
</file>

<file path=word/theme/theme1.xml><?xml version="1.0" encoding="utf-8"?>
<a:theme xmlns:a="http://schemas.openxmlformats.org/drawingml/2006/main" name="Office Theme">
  <a:themeElements>
    <a:clrScheme name="Equity">
      <a:dk1>
        <a:sysClr val="windowText" lastClr="000000"/>
      </a:dk1>
      <a:lt1>
        <a:sysClr val="window" lastClr="FFFFFF"/>
      </a:lt1>
      <a:dk2>
        <a:srgbClr val="696464"/>
      </a:dk2>
      <a:lt2>
        <a:srgbClr val="E9E5DC"/>
      </a:lt2>
      <a:accent1>
        <a:srgbClr val="D34817"/>
      </a:accent1>
      <a:accent2>
        <a:srgbClr val="9B2D1F"/>
      </a:accent2>
      <a:accent3>
        <a:srgbClr val="A28E6A"/>
      </a:accent3>
      <a:accent4>
        <a:srgbClr val="956251"/>
      </a:accent4>
      <a:accent5>
        <a:srgbClr val="918485"/>
      </a:accent5>
      <a:accent6>
        <a:srgbClr val="855D5D"/>
      </a:accent6>
      <a:hlink>
        <a:srgbClr val="CC9900"/>
      </a:hlink>
      <a:folHlink>
        <a:srgbClr val="96A9A9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C050E5D7-B29C-4BA5-B119-5FDE6CFFAA4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Holiday party invitation (for business event)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Holiday party invitation (for business event)</vt:lpstr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Holiday party invitation (for business event)</dc:title>
  <dc:creator>Marianna Gravett</dc:creator>
  <cp:keywords/>
  <cp:lastModifiedBy>Trenise Bates</cp:lastModifiedBy>
  <cp:revision>2</cp:revision>
  <cp:lastPrinted>2016-11-28T22:46:00Z</cp:lastPrinted>
  <dcterms:created xsi:type="dcterms:W3CDTF">2016-12-01T22:43:00Z</dcterms:created>
  <dcterms:modified xsi:type="dcterms:W3CDTF">2016-12-01T22:43:00Z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TC102461789990</vt:lpwstr>
  </property>
</Properties>
</file>