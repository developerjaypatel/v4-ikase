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56226" w:rsidRDefault="00056226" w:rsidP="00056226">
      <w:pPr>
        <w:pStyle w:val="AttorneyName"/>
        <w:rPr>
          <w:rFonts w:ascii="Times New Roman" w:hAnsi="Times New Roman"/>
          <w:sz w:val="24"/>
          <w:szCs w:val="24"/>
        </w:rPr>
      </w:pPr>
    </w:p>
    <w:p w:rsidR="00FA3A07"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Kevin Mahoney (SBN: 235367)</w:t>
      </w:r>
    </w:p>
    <w:p w:rsidR="00056D18" w:rsidRPr="00FA04FB" w:rsidRDefault="000876BD" w:rsidP="00FA3A07">
      <w:pPr>
        <w:pStyle w:val="AttorneyName"/>
        <w:widowControl w:val="0"/>
        <w:spacing w:line="240" w:lineRule="exact"/>
        <w:rPr>
          <w:rFonts w:ascii="Times New Roman" w:hAnsi="Times New Roman"/>
          <w:sz w:val="24"/>
          <w:szCs w:val="24"/>
        </w:rPr>
      </w:pPr>
      <w:hyperlink r:id="rId8" w:history="1">
        <w:r w:rsidR="00056D18" w:rsidRPr="001D692C">
          <w:rPr>
            <w:rStyle w:val="Hyperlink"/>
            <w:rFonts w:ascii="Times New Roman" w:hAnsi="Times New Roman"/>
            <w:sz w:val="24"/>
            <w:szCs w:val="24"/>
          </w:rPr>
          <w:t>kmahoney@mahoney-law.net</w:t>
        </w:r>
      </w:hyperlink>
      <w:r w:rsidR="00056D18" w:rsidRPr="001D692C">
        <w:rPr>
          <w:rFonts w:ascii="Times New Roman" w:hAnsi="Times New Roman"/>
          <w:sz w:val="24"/>
          <w:szCs w:val="24"/>
        </w:rPr>
        <w:t xml:space="preserve"> </w:t>
      </w:r>
    </w:p>
    <w:p w:rsidR="00FA3A07" w:rsidRDefault="00FA3A07" w:rsidP="00FA3A07">
      <w:pPr>
        <w:pStyle w:val="AttorneyName"/>
        <w:widowControl w:val="0"/>
        <w:spacing w:line="240" w:lineRule="exact"/>
        <w:rPr>
          <w:rFonts w:ascii="Times New Roman" w:hAnsi="Times New Roman"/>
          <w:sz w:val="24"/>
          <w:szCs w:val="24"/>
        </w:rPr>
      </w:pPr>
      <w:r>
        <w:rPr>
          <w:rFonts w:ascii="Times New Roman" w:hAnsi="Times New Roman"/>
          <w:sz w:val="24"/>
          <w:szCs w:val="24"/>
        </w:rPr>
        <w:t>Katherine J. Odenbreit (SBN</w:t>
      </w:r>
      <w:r w:rsidR="0083358B">
        <w:rPr>
          <w:rFonts w:ascii="Times New Roman" w:hAnsi="Times New Roman"/>
          <w:sz w:val="24"/>
          <w:szCs w:val="24"/>
        </w:rPr>
        <w:t>:</w:t>
      </w:r>
      <w:r>
        <w:rPr>
          <w:rFonts w:ascii="Times New Roman" w:hAnsi="Times New Roman"/>
          <w:sz w:val="24"/>
          <w:szCs w:val="24"/>
        </w:rPr>
        <w:t xml:space="preserve"> 184619)</w:t>
      </w:r>
    </w:p>
    <w:p w:rsidR="00A217E7" w:rsidRDefault="000876BD" w:rsidP="00FA3A07">
      <w:pPr>
        <w:pStyle w:val="AttorneyName"/>
        <w:widowControl w:val="0"/>
        <w:spacing w:line="240" w:lineRule="exact"/>
        <w:rPr>
          <w:rStyle w:val="Hyperlink"/>
          <w:rFonts w:ascii="Times New Roman" w:hAnsi="Times New Roman"/>
          <w:sz w:val="24"/>
          <w:szCs w:val="24"/>
        </w:rPr>
      </w:pPr>
      <w:hyperlink r:id="rId9" w:history="1">
        <w:r w:rsidR="00056D18" w:rsidRPr="005E3203">
          <w:rPr>
            <w:rStyle w:val="Hyperlink"/>
            <w:rFonts w:ascii="Times New Roman" w:hAnsi="Times New Roman"/>
            <w:sz w:val="24"/>
            <w:szCs w:val="24"/>
          </w:rPr>
          <w:t>kodenbreit@mahoney-law.net</w:t>
        </w:r>
      </w:hyperlink>
    </w:p>
    <w:p w:rsidR="00A217E7" w:rsidRPr="00854EE7" w:rsidRDefault="00A217E7" w:rsidP="00A217E7">
      <w:pPr>
        <w:pStyle w:val="AttorneyName"/>
        <w:widowControl w:val="0"/>
        <w:spacing w:line="240" w:lineRule="exact"/>
        <w:rPr>
          <w:rFonts w:ascii="Times New Roman" w:hAnsi="Times New Roman"/>
          <w:sz w:val="24"/>
          <w:szCs w:val="24"/>
        </w:rPr>
      </w:pPr>
      <w:r w:rsidRPr="00854EE7">
        <w:rPr>
          <w:rFonts w:ascii="Times New Roman" w:hAnsi="Times New Roman"/>
          <w:sz w:val="24"/>
          <w:szCs w:val="24"/>
        </w:rPr>
        <w:t xml:space="preserve">Morgan Glynn (SBN: 303822) </w:t>
      </w:r>
    </w:p>
    <w:p w:rsidR="00056D18" w:rsidRPr="00FA04FB" w:rsidRDefault="00A217E7" w:rsidP="00FA3A07">
      <w:pPr>
        <w:pStyle w:val="AttorneyName"/>
        <w:widowControl w:val="0"/>
        <w:spacing w:line="240" w:lineRule="exact"/>
        <w:rPr>
          <w:rFonts w:ascii="Times New Roman" w:hAnsi="Times New Roman"/>
          <w:sz w:val="24"/>
          <w:szCs w:val="24"/>
        </w:rPr>
      </w:pPr>
      <w:hyperlink r:id="rId10" w:history="1">
        <w:r w:rsidRPr="00854EE7">
          <w:rPr>
            <w:rStyle w:val="Hyperlink"/>
            <w:rFonts w:ascii="Times New Roman" w:hAnsi="Times New Roman"/>
            <w:sz w:val="24"/>
            <w:szCs w:val="24"/>
          </w:rPr>
          <w:t>mglynn@mahoney-law.net</w:t>
        </w:r>
      </w:hyperlink>
      <w:r w:rsidRPr="00854EE7">
        <w:rPr>
          <w:rFonts w:ascii="Times New Roman" w:hAnsi="Times New Roman"/>
          <w:sz w:val="24"/>
          <w:szCs w:val="24"/>
        </w:rPr>
        <w:t xml:space="preserve"> </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b/>
          <w:sz w:val="24"/>
          <w:szCs w:val="24"/>
        </w:rPr>
        <w:t>MAHONEY LAW GROUP, APC</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249 E. Ocean Blvd., Ste.</w:t>
      </w:r>
      <w:r>
        <w:rPr>
          <w:rFonts w:ascii="Times New Roman" w:hAnsi="Times New Roman"/>
          <w:sz w:val="24"/>
          <w:szCs w:val="24"/>
        </w:rPr>
        <w:t xml:space="preserve"> 814, Long Beach, CA </w:t>
      </w:r>
      <w:r w:rsidRPr="00FA04FB">
        <w:rPr>
          <w:rFonts w:ascii="Times New Roman" w:hAnsi="Times New Roman"/>
          <w:sz w:val="24"/>
          <w:szCs w:val="24"/>
        </w:rPr>
        <w:t>90802</w:t>
      </w:r>
    </w:p>
    <w:p w:rsidR="00FA3A07" w:rsidRPr="00FA04FB" w:rsidRDefault="00FA3A07" w:rsidP="00FA3A07">
      <w:pPr>
        <w:pStyle w:val="AttorneyName"/>
        <w:widowControl w:val="0"/>
        <w:spacing w:line="240" w:lineRule="exact"/>
        <w:rPr>
          <w:rFonts w:ascii="Times New Roman" w:hAnsi="Times New Roman"/>
          <w:sz w:val="24"/>
          <w:szCs w:val="24"/>
        </w:rPr>
      </w:pPr>
      <w:r w:rsidRPr="00FA04FB">
        <w:rPr>
          <w:rFonts w:ascii="Times New Roman" w:hAnsi="Times New Roman"/>
          <w:sz w:val="24"/>
          <w:szCs w:val="24"/>
        </w:rPr>
        <w:t>Telephone: (562) 590-5550, Facsimile: (562) 590-8400</w:t>
      </w:r>
    </w:p>
    <w:p w:rsidR="00FA3A07" w:rsidRDefault="00FA3A07" w:rsidP="00FA3A07">
      <w:pPr>
        <w:pStyle w:val="AttorneyName"/>
        <w:widowControl w:val="0"/>
        <w:rPr>
          <w:rFonts w:ascii="Times New Roman" w:hAnsi="Times New Roman"/>
          <w:sz w:val="24"/>
          <w:szCs w:val="24"/>
        </w:rPr>
      </w:pPr>
    </w:p>
    <w:p w:rsidR="00A217E7" w:rsidRDefault="00A217E7" w:rsidP="00A217E7">
      <w:pPr>
        <w:pStyle w:val="AttorneyName"/>
        <w:widowControl w:val="0"/>
        <w:spacing w:line="240" w:lineRule="exact"/>
        <w:rPr>
          <w:rFonts w:ascii="Times New Roman" w:hAnsi="Times New Roman"/>
          <w:sz w:val="24"/>
          <w:szCs w:val="24"/>
        </w:rPr>
      </w:pPr>
      <w:r>
        <w:rPr>
          <w:rFonts w:ascii="Times New Roman" w:hAnsi="Times New Roman"/>
          <w:sz w:val="24"/>
          <w:szCs w:val="24"/>
        </w:rPr>
        <w:t>Steven R. Young (SBN: 96258)</w:t>
      </w:r>
    </w:p>
    <w:p w:rsidR="00A217E7" w:rsidRDefault="00A217E7" w:rsidP="00A217E7">
      <w:pPr>
        <w:pStyle w:val="AttorneyName"/>
        <w:widowControl w:val="0"/>
        <w:spacing w:line="240" w:lineRule="exact"/>
        <w:rPr>
          <w:rFonts w:ascii="Times New Roman" w:hAnsi="Times New Roman"/>
          <w:sz w:val="24"/>
          <w:szCs w:val="24"/>
        </w:rPr>
      </w:pPr>
      <w:r>
        <w:rPr>
          <w:rFonts w:ascii="Times New Roman" w:hAnsi="Times New Roman"/>
          <w:sz w:val="24"/>
          <w:szCs w:val="24"/>
        </w:rPr>
        <w:t>bestlawyer@aol.com</w:t>
      </w:r>
    </w:p>
    <w:p w:rsidR="00A217E7" w:rsidRDefault="00A217E7" w:rsidP="00A217E7">
      <w:pPr>
        <w:pStyle w:val="AttorneyName"/>
        <w:widowControl w:val="0"/>
        <w:spacing w:line="240" w:lineRule="exact"/>
        <w:rPr>
          <w:rFonts w:ascii="Times New Roman" w:hAnsi="Times New Roman"/>
          <w:b/>
          <w:sz w:val="24"/>
          <w:szCs w:val="24"/>
        </w:rPr>
      </w:pPr>
      <w:r>
        <w:rPr>
          <w:rFonts w:ascii="Times New Roman" w:hAnsi="Times New Roman"/>
          <w:b/>
          <w:sz w:val="24"/>
          <w:szCs w:val="24"/>
        </w:rPr>
        <w:t>LAW OFFICES OF STEVEN R. YOUNG</w:t>
      </w:r>
    </w:p>
    <w:p w:rsidR="00A217E7" w:rsidRDefault="00A217E7" w:rsidP="00A217E7">
      <w:pPr>
        <w:pStyle w:val="AttorneyName"/>
        <w:widowControl w:val="0"/>
        <w:spacing w:line="240" w:lineRule="exact"/>
        <w:rPr>
          <w:rFonts w:ascii="Times New Roman" w:hAnsi="Times New Roman"/>
          <w:sz w:val="24"/>
          <w:szCs w:val="24"/>
        </w:rPr>
      </w:pPr>
      <w:r>
        <w:rPr>
          <w:rFonts w:ascii="Times New Roman" w:hAnsi="Times New Roman"/>
          <w:sz w:val="24"/>
          <w:szCs w:val="24"/>
        </w:rPr>
        <w:t>Civil Justice Attorneys</w:t>
      </w:r>
    </w:p>
    <w:p w:rsidR="00A217E7" w:rsidRDefault="00A217E7" w:rsidP="00A217E7">
      <w:pPr>
        <w:pStyle w:val="AttorneyName"/>
        <w:widowControl w:val="0"/>
        <w:spacing w:line="240" w:lineRule="exact"/>
        <w:rPr>
          <w:rFonts w:ascii="Times New Roman" w:hAnsi="Times New Roman"/>
          <w:sz w:val="24"/>
          <w:szCs w:val="24"/>
        </w:rPr>
      </w:pPr>
      <w:r>
        <w:rPr>
          <w:rFonts w:ascii="Times New Roman" w:hAnsi="Times New Roman"/>
          <w:sz w:val="24"/>
          <w:szCs w:val="24"/>
        </w:rPr>
        <w:t>600 Anton Blvd., Suite 650, Costa Mesa, CA 92626</w:t>
      </w:r>
    </w:p>
    <w:p w:rsidR="00A217E7" w:rsidRDefault="00A217E7" w:rsidP="00A217E7">
      <w:pPr>
        <w:pStyle w:val="AttorneyName"/>
        <w:widowControl w:val="0"/>
        <w:spacing w:line="240" w:lineRule="exact"/>
        <w:rPr>
          <w:rFonts w:ascii="Times New Roman" w:hAnsi="Times New Roman"/>
          <w:sz w:val="24"/>
          <w:szCs w:val="24"/>
        </w:rPr>
      </w:pPr>
      <w:r>
        <w:rPr>
          <w:rFonts w:ascii="Times New Roman" w:hAnsi="Times New Roman"/>
          <w:sz w:val="24"/>
          <w:szCs w:val="24"/>
        </w:rPr>
        <w:t>Telephone: (714)673-6500; Facsimile: (714)545-0355</w:t>
      </w:r>
    </w:p>
    <w:p w:rsidR="00A217E7" w:rsidRDefault="00A217E7" w:rsidP="00FA3A07">
      <w:pPr>
        <w:pStyle w:val="AttorneyName"/>
        <w:widowControl w:val="0"/>
        <w:rPr>
          <w:rFonts w:ascii="Times New Roman" w:hAnsi="Times New Roman"/>
          <w:sz w:val="24"/>
          <w:szCs w:val="24"/>
        </w:rPr>
      </w:pPr>
    </w:p>
    <w:p w:rsidR="00FA3A07" w:rsidRDefault="00FA3A07" w:rsidP="00FA3A07">
      <w:pPr>
        <w:pStyle w:val="AttorneyName"/>
        <w:widowControl w:val="0"/>
        <w:spacing w:line="240" w:lineRule="auto"/>
        <w:rPr>
          <w:rFonts w:ascii="Times New Roman" w:hAnsi="Times New Roman"/>
          <w:i/>
          <w:sz w:val="24"/>
          <w:szCs w:val="24"/>
        </w:rPr>
      </w:pPr>
      <w:r>
        <w:rPr>
          <w:rFonts w:ascii="Times New Roman" w:hAnsi="Times New Roman"/>
          <w:i/>
          <w:sz w:val="24"/>
          <w:szCs w:val="24"/>
        </w:rPr>
        <w:t>Attorneys for Plaintiffs CHRISTOPHER LEVANOFF, ALISON DIAZ, ANDREW GAXIOLA, and JENNA STEED</w:t>
      </w:r>
      <w:r w:rsidRPr="001F04BB">
        <w:rPr>
          <w:rFonts w:ascii="Times New Roman" w:hAnsi="Times New Roman"/>
          <w:bCs/>
          <w:i/>
          <w:sz w:val="24"/>
          <w:szCs w:val="24"/>
        </w:rPr>
        <w:t xml:space="preserve"> </w:t>
      </w:r>
      <w:r w:rsidRPr="001F04BB">
        <w:rPr>
          <w:rFonts w:ascii="Times New Roman" w:hAnsi="Times New Roman"/>
          <w:i/>
          <w:sz w:val="24"/>
          <w:szCs w:val="24"/>
        </w:rPr>
        <w:t>as individuals</w:t>
      </w:r>
      <w:r>
        <w:rPr>
          <w:rFonts w:ascii="Times New Roman" w:hAnsi="Times New Roman"/>
          <w:i/>
          <w:sz w:val="24"/>
          <w:szCs w:val="24"/>
        </w:rPr>
        <w:t xml:space="preserve">, </w:t>
      </w:r>
      <w:r w:rsidRPr="001F04BB">
        <w:rPr>
          <w:rFonts w:ascii="Times New Roman" w:hAnsi="Times New Roman"/>
          <w:i/>
          <w:sz w:val="24"/>
          <w:szCs w:val="24"/>
        </w:rPr>
        <w:t>and on behalf of all employees similarly situated</w:t>
      </w:r>
    </w:p>
    <w:p w:rsidR="00F3155D" w:rsidRDefault="00F3155D">
      <w:pPr>
        <w:pStyle w:val="AttorneyName"/>
        <w:widowControl w:val="0"/>
        <w:spacing w:line="180" w:lineRule="exact"/>
        <w:rPr>
          <w:rFonts w:ascii="Times New Roman" w:hAnsi="Times New Roman"/>
          <w:i/>
          <w:sz w:val="24"/>
          <w:szCs w:val="24"/>
        </w:rPr>
      </w:pPr>
    </w:p>
    <w:p w:rsidR="00FC7873" w:rsidRPr="00D77557" w:rsidRDefault="00FC7873" w:rsidP="0026551F">
      <w:pPr>
        <w:pStyle w:val="AttorneyName"/>
        <w:rPr>
          <w:rFonts w:ascii="Times New Roman" w:hAnsi="Times New Roman"/>
          <w:sz w:val="24"/>
          <w:szCs w:val="24"/>
        </w:rPr>
      </w:pPr>
    </w:p>
    <w:p w:rsidR="00FA3A07" w:rsidRPr="001F04BB" w:rsidRDefault="00FA3A07" w:rsidP="00FA3A07">
      <w:pPr>
        <w:pStyle w:val="AttorneyName"/>
        <w:widowControl w:val="0"/>
        <w:jc w:val="center"/>
        <w:rPr>
          <w:rFonts w:ascii="Times New Roman" w:hAnsi="Times New Roman"/>
          <w:b/>
          <w:sz w:val="24"/>
          <w:szCs w:val="24"/>
        </w:rPr>
      </w:pPr>
      <w:r w:rsidRPr="001F04BB">
        <w:rPr>
          <w:rFonts w:ascii="Times New Roman" w:hAnsi="Times New Roman"/>
          <w:b/>
          <w:sz w:val="24"/>
          <w:szCs w:val="24"/>
        </w:rPr>
        <w:t>SUPERIOR COURT OF THE STATE OF CALIFORNIA</w:t>
      </w:r>
    </w:p>
    <w:p w:rsidR="00FA3A07" w:rsidRPr="001F04BB" w:rsidRDefault="00FA3A07" w:rsidP="00FA3A07">
      <w:pPr>
        <w:pStyle w:val="AttorneyName"/>
        <w:widowControl w:val="0"/>
        <w:rPr>
          <w:rFonts w:ascii="Times New Roman" w:hAnsi="Times New Roman"/>
          <w:b/>
          <w:sz w:val="24"/>
          <w:szCs w:val="24"/>
        </w:rPr>
      </w:pPr>
    </w:p>
    <w:p w:rsidR="00FA3A07" w:rsidRDefault="00FA3A07" w:rsidP="00FA3A07">
      <w:pPr>
        <w:pStyle w:val="AttorneyName"/>
        <w:widowControl w:val="0"/>
        <w:jc w:val="center"/>
        <w:rPr>
          <w:rFonts w:ascii="Times New Roman" w:hAnsi="Times New Roman"/>
          <w:b/>
          <w:sz w:val="24"/>
          <w:szCs w:val="24"/>
        </w:rPr>
      </w:pPr>
      <w:r>
        <w:rPr>
          <w:rFonts w:ascii="Times New Roman" w:hAnsi="Times New Roman"/>
          <w:b/>
          <w:sz w:val="24"/>
          <w:szCs w:val="24"/>
        </w:rPr>
        <w:t xml:space="preserve">FOR THE COUNTY OF ORANGE COUNTY </w:t>
      </w:r>
    </w:p>
    <w:p w:rsidR="00FC7873" w:rsidRPr="00D77557" w:rsidRDefault="00FC7873" w:rsidP="00FC7873">
      <w:pPr>
        <w:pStyle w:val="AttorneyName"/>
        <w:jc w:val="center"/>
        <w:outlineLvl w:val="0"/>
        <w:rPr>
          <w:rFonts w:ascii="Times New Roman" w:hAnsi="Times New Roman"/>
          <w:b/>
          <w:sz w:val="24"/>
          <w:szCs w:val="24"/>
        </w:rPr>
      </w:pPr>
    </w:p>
    <w:p w:rsidR="00FC7873" w:rsidRPr="00D77557" w:rsidRDefault="00FC7873" w:rsidP="00FC7873">
      <w:pPr>
        <w:pStyle w:val="AttorneyName"/>
        <w:rPr>
          <w:rFonts w:ascii="Times New Roman" w:hAnsi="Times New Roman"/>
          <w:sz w:val="24"/>
          <w:szCs w:val="24"/>
        </w:rPr>
      </w:pPr>
    </w:p>
    <w:tbl>
      <w:tblPr>
        <w:tblW w:w="9160" w:type="dxa"/>
        <w:tblLayout w:type="fixed"/>
        <w:tblCellMar>
          <w:left w:w="0" w:type="dxa"/>
          <w:right w:w="0" w:type="dxa"/>
        </w:tblCellMar>
        <w:tblLook w:val="0000" w:firstRow="0" w:lastRow="0" w:firstColumn="0" w:lastColumn="0" w:noHBand="0" w:noVBand="0"/>
      </w:tblPr>
      <w:tblGrid>
        <w:gridCol w:w="4515"/>
        <w:gridCol w:w="165"/>
        <w:gridCol w:w="4480"/>
      </w:tblGrid>
      <w:tr w:rsidR="00FC7873" w:rsidRPr="00D77557" w:rsidTr="00D96F5C">
        <w:trPr>
          <w:trHeight w:val="3474"/>
        </w:trPr>
        <w:tc>
          <w:tcPr>
            <w:tcW w:w="4515" w:type="dxa"/>
            <w:tcBorders>
              <w:bottom w:val="single" w:sz="4" w:space="0" w:color="auto"/>
              <w:right w:val="single" w:sz="4" w:space="0" w:color="auto"/>
            </w:tcBorders>
            <w:shd w:val="clear" w:color="auto" w:fill="auto"/>
          </w:tcPr>
          <w:p w:rsidR="00FA3A07" w:rsidRPr="003F790F" w:rsidRDefault="00FA3A07" w:rsidP="00FA3A07">
            <w:pPr>
              <w:pStyle w:val="AttorneyName"/>
              <w:widowControl w:val="0"/>
              <w:spacing w:line="240" w:lineRule="auto"/>
              <w:rPr>
                <w:rFonts w:ascii="Times New Roman" w:hAnsi="Times New Roman"/>
                <w:bCs/>
                <w:sz w:val="24"/>
                <w:szCs w:val="24"/>
              </w:rPr>
            </w:pPr>
            <w:r w:rsidRPr="003F790F">
              <w:rPr>
                <w:rFonts w:ascii="Times New Roman" w:hAnsi="Times New Roman"/>
                <w:sz w:val="24"/>
                <w:szCs w:val="24"/>
              </w:rPr>
              <w:t>CHRISTOPHER LEVANOFF, ALISON DIAZ, ANDREW GAXIOLA, JENNA STEED</w:t>
            </w:r>
            <w:r w:rsidR="008B5CD5">
              <w:rPr>
                <w:rFonts w:ascii="Times New Roman" w:hAnsi="Times New Roman"/>
                <w:sz w:val="24"/>
                <w:szCs w:val="24"/>
              </w:rPr>
              <w:t>, and R</w:t>
            </w:r>
            <w:r>
              <w:rPr>
                <w:rFonts w:ascii="Times New Roman" w:hAnsi="Times New Roman"/>
                <w:sz w:val="24"/>
                <w:szCs w:val="24"/>
              </w:rPr>
              <w:t>OES 1-25, inclusive as individuals, and on behalf of all similarly situated employees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Plaintiffs,</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F04BB" w:rsidRDefault="00FA3A07" w:rsidP="00FA3A07">
            <w:pPr>
              <w:pStyle w:val="AttorneyName"/>
              <w:widowControl w:val="0"/>
              <w:spacing w:line="240" w:lineRule="auto"/>
              <w:rPr>
                <w:rFonts w:ascii="Times New Roman" w:hAnsi="Times New Roman"/>
                <w:sz w:val="24"/>
                <w:szCs w:val="24"/>
              </w:rPr>
            </w:pPr>
            <w:r w:rsidRPr="001F04BB">
              <w:rPr>
                <w:rFonts w:ascii="Times New Roman" w:hAnsi="Times New Roman"/>
                <w:sz w:val="24"/>
                <w:szCs w:val="24"/>
              </w:rPr>
              <w:tab/>
              <w:t>v.</w:t>
            </w:r>
          </w:p>
          <w:p w:rsidR="00FA3A07" w:rsidRPr="001F04BB" w:rsidRDefault="00FA3A07" w:rsidP="00FA3A07">
            <w:pPr>
              <w:pStyle w:val="AttorneyName"/>
              <w:widowControl w:val="0"/>
              <w:spacing w:line="240" w:lineRule="auto"/>
              <w:rPr>
                <w:rFonts w:ascii="Times New Roman" w:hAnsi="Times New Roman"/>
                <w:sz w:val="24"/>
                <w:szCs w:val="24"/>
              </w:rPr>
            </w:pPr>
          </w:p>
          <w:p w:rsidR="00FA3A07" w:rsidRPr="00137984" w:rsidRDefault="00FA3A07" w:rsidP="00FA3A07">
            <w:pPr>
              <w:widowControl w:val="0"/>
              <w:spacing w:line="240" w:lineRule="auto"/>
              <w:rPr>
                <w:rFonts w:ascii="Times New Roman" w:hAnsi="Times New Roman"/>
                <w:color w:val="000000"/>
                <w:sz w:val="24"/>
                <w:szCs w:val="24"/>
              </w:rPr>
            </w:pPr>
            <w:r w:rsidRPr="00137984">
              <w:rPr>
                <w:rFonts w:ascii="Times New Roman" w:hAnsi="Times New Roman"/>
                <w:color w:val="000000"/>
                <w:sz w:val="24"/>
                <w:szCs w:val="24"/>
              </w:rPr>
              <w:t>SOC</w:t>
            </w:r>
            <w:r>
              <w:rPr>
                <w:rFonts w:ascii="Times New Roman" w:hAnsi="Times New Roman"/>
                <w:color w:val="000000"/>
                <w:sz w:val="24"/>
                <w:szCs w:val="24"/>
              </w:rPr>
              <w:t xml:space="preserve">AL WINGS LLC; </w:t>
            </w:r>
            <w:r w:rsidRPr="00137984">
              <w:rPr>
                <w:rFonts w:ascii="Times New Roman" w:hAnsi="Times New Roman"/>
                <w:color w:val="000000"/>
                <w:sz w:val="24"/>
                <w:szCs w:val="24"/>
              </w:rPr>
              <w:t xml:space="preserve">MATTHEW </w:t>
            </w:r>
            <w:r>
              <w:rPr>
                <w:rFonts w:ascii="Times New Roman" w:hAnsi="Times New Roman"/>
                <w:color w:val="000000"/>
                <w:sz w:val="24"/>
                <w:szCs w:val="24"/>
              </w:rPr>
              <w:t xml:space="preserve">  </w:t>
            </w:r>
            <w:r w:rsidRPr="00137984">
              <w:rPr>
                <w:rFonts w:ascii="Times New Roman" w:hAnsi="Times New Roman"/>
                <w:color w:val="000000"/>
                <w:sz w:val="24"/>
                <w:szCs w:val="24"/>
              </w:rPr>
              <w:t>DRAGAS;</w:t>
            </w:r>
            <w:r>
              <w:rPr>
                <w:rFonts w:ascii="Times New Roman" w:hAnsi="Times New Roman"/>
                <w:color w:val="000000"/>
                <w:sz w:val="24"/>
                <w:szCs w:val="24"/>
              </w:rPr>
              <w:t xml:space="preserve"> (DOE 1) SC WINGS BUENA PARK, LLC; (DOE 2 ) SC WINGS ALISO VIEJO, LLC;</w:t>
            </w:r>
            <w:r w:rsidRPr="00137984">
              <w:rPr>
                <w:rFonts w:ascii="Times New Roman" w:hAnsi="Times New Roman"/>
                <w:color w:val="000000"/>
                <w:sz w:val="24"/>
                <w:szCs w:val="24"/>
              </w:rPr>
              <w:t xml:space="preserve"> </w:t>
            </w:r>
            <w:r>
              <w:rPr>
                <w:rFonts w:ascii="Times New Roman" w:hAnsi="Times New Roman"/>
                <w:color w:val="000000"/>
                <w:sz w:val="24"/>
                <w:szCs w:val="24"/>
              </w:rPr>
              <w:t>(DOE 3) SC MISSION VIEJO, LLC; SC WINGS BLOCK, LLC (DOE 4) DRAGAS HOMES dba THE DRAGAS GROUP, and DOES 6</w:t>
            </w:r>
            <w:r w:rsidRPr="00137984">
              <w:rPr>
                <w:rFonts w:ascii="Times New Roman" w:hAnsi="Times New Roman"/>
                <w:color w:val="000000"/>
                <w:sz w:val="24"/>
                <w:szCs w:val="24"/>
              </w:rPr>
              <w:t xml:space="preserve"> through 50, inclusive</w:t>
            </w:r>
          </w:p>
          <w:p w:rsidR="00FA3A07" w:rsidRPr="001F04BB" w:rsidRDefault="00FA3A07" w:rsidP="00FA3A07">
            <w:pPr>
              <w:widowControl w:val="0"/>
              <w:spacing w:line="240" w:lineRule="auto"/>
              <w:rPr>
                <w:rFonts w:ascii="Times New Roman" w:hAnsi="Times New Roman"/>
                <w:sz w:val="24"/>
                <w:szCs w:val="24"/>
              </w:rPr>
            </w:pPr>
          </w:p>
          <w:p w:rsidR="00FA3A07" w:rsidRPr="001F04BB" w:rsidRDefault="00FA3A07" w:rsidP="00FA3A07">
            <w:pPr>
              <w:widowControl w:val="0"/>
              <w:spacing w:line="240" w:lineRule="auto"/>
              <w:rPr>
                <w:rFonts w:ascii="Times New Roman" w:hAnsi="Times New Roman"/>
                <w:sz w:val="24"/>
                <w:szCs w:val="24"/>
              </w:rPr>
            </w:pP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r>
            <w:r w:rsidRPr="001F04BB">
              <w:rPr>
                <w:rFonts w:ascii="Times New Roman" w:hAnsi="Times New Roman"/>
                <w:sz w:val="24"/>
                <w:szCs w:val="24"/>
              </w:rPr>
              <w:tab/>
              <w:t>Defendants.</w:t>
            </w:r>
          </w:p>
          <w:p w:rsidR="00FC7873" w:rsidRPr="00D77557" w:rsidRDefault="00FC7873" w:rsidP="0098124E">
            <w:pPr>
              <w:tabs>
                <w:tab w:val="left" w:pos="1500"/>
              </w:tabs>
              <w:spacing w:line="453" w:lineRule="exact"/>
              <w:rPr>
                <w:rFonts w:ascii="Times New Roman" w:hAnsi="Times New Roman"/>
                <w:sz w:val="24"/>
                <w:szCs w:val="24"/>
              </w:rPr>
            </w:pPr>
          </w:p>
        </w:tc>
        <w:tc>
          <w:tcPr>
            <w:tcW w:w="165" w:type="dxa"/>
            <w:tcBorders>
              <w:left w:val="single" w:sz="4" w:space="0" w:color="auto"/>
            </w:tcBorders>
            <w:shd w:val="clear" w:color="auto" w:fill="auto"/>
          </w:tcPr>
          <w:p w:rsidR="00FC7873" w:rsidRPr="00D77557" w:rsidRDefault="00FC7873" w:rsidP="0098124E">
            <w:pPr>
              <w:pStyle w:val="SingleSpacing"/>
              <w:rPr>
                <w:rFonts w:ascii="Times New Roman" w:hAnsi="Times New Roman"/>
                <w:sz w:val="24"/>
                <w:szCs w:val="24"/>
              </w:rPr>
            </w:pPr>
          </w:p>
        </w:tc>
        <w:tc>
          <w:tcPr>
            <w:tcW w:w="4480" w:type="dxa"/>
            <w:shd w:val="clear" w:color="auto" w:fill="auto"/>
          </w:tcPr>
          <w:p w:rsidR="001348E8" w:rsidRDefault="00841CDC" w:rsidP="00FF4E23">
            <w:pPr>
              <w:pStyle w:val="Caption"/>
              <w:tabs>
                <w:tab w:val="left" w:pos="1332"/>
              </w:tabs>
              <w:spacing w:line="240" w:lineRule="auto"/>
              <w:ind w:right="115"/>
              <w:rPr>
                <w:szCs w:val="24"/>
              </w:rPr>
            </w:pPr>
            <w:r>
              <w:rPr>
                <w:szCs w:val="24"/>
              </w:rPr>
              <w:t xml:space="preserve">Case No.: </w:t>
            </w:r>
            <w:r w:rsidR="00FA3A07">
              <w:rPr>
                <w:szCs w:val="24"/>
              </w:rPr>
              <w:t>30-2011-00511808-CU-OE-CXC</w:t>
            </w:r>
          </w:p>
          <w:p w:rsidR="00910770" w:rsidRDefault="00910770" w:rsidP="0098124E">
            <w:pPr>
              <w:pStyle w:val="SingleSpacing"/>
              <w:rPr>
                <w:rFonts w:ascii="Times New Roman" w:hAnsi="Times New Roman"/>
                <w:b/>
                <w:sz w:val="24"/>
                <w:szCs w:val="24"/>
              </w:rPr>
            </w:pPr>
          </w:p>
          <w:p w:rsidR="00DC387D" w:rsidRDefault="00EF5F10" w:rsidP="0098124E">
            <w:pPr>
              <w:pStyle w:val="SingleSpacing"/>
              <w:rPr>
                <w:rFonts w:ascii="Times New Roman" w:hAnsi="Times New Roman"/>
                <w:b/>
                <w:sz w:val="24"/>
                <w:szCs w:val="24"/>
              </w:rPr>
            </w:pPr>
            <w:r>
              <w:rPr>
                <w:rFonts w:ascii="Times New Roman" w:hAnsi="Times New Roman"/>
                <w:b/>
                <w:sz w:val="24"/>
                <w:szCs w:val="24"/>
              </w:rPr>
              <w:t xml:space="preserve">PLAINTIFFS’ [PROPOSED] JOINT </w:t>
            </w:r>
            <w:r w:rsidR="0083358B">
              <w:rPr>
                <w:rFonts w:ascii="Times New Roman" w:hAnsi="Times New Roman"/>
                <w:b/>
                <w:sz w:val="24"/>
                <w:szCs w:val="24"/>
              </w:rPr>
              <w:t>EXHIBIT</w:t>
            </w:r>
            <w:r>
              <w:rPr>
                <w:rFonts w:ascii="Times New Roman" w:hAnsi="Times New Roman"/>
                <w:b/>
                <w:sz w:val="24"/>
                <w:szCs w:val="24"/>
              </w:rPr>
              <w:t xml:space="preserve"> LIST</w:t>
            </w:r>
            <w:r w:rsidR="0083358B">
              <w:rPr>
                <w:rFonts w:ascii="Times New Roman" w:hAnsi="Times New Roman"/>
                <w:b/>
                <w:sz w:val="24"/>
                <w:szCs w:val="24"/>
              </w:rPr>
              <w:t xml:space="preserve"> AND NOTICE OF LODGMENT OF DEPOSITIONS AND DISCOVERY</w:t>
            </w:r>
          </w:p>
          <w:p w:rsidR="00D96F5C" w:rsidRDefault="00D96F5C" w:rsidP="0098124E">
            <w:pPr>
              <w:pStyle w:val="SingleSpacing"/>
              <w:rPr>
                <w:rFonts w:ascii="Times New Roman" w:hAnsi="Times New Roman"/>
                <w:b/>
                <w:sz w:val="24"/>
                <w:szCs w:val="24"/>
              </w:rPr>
            </w:pPr>
          </w:p>
          <w:p w:rsidR="00FF4E23" w:rsidRPr="00FF4E23" w:rsidRDefault="00FF4E23" w:rsidP="0098124E">
            <w:pPr>
              <w:pStyle w:val="SingleSpacing"/>
              <w:rPr>
                <w:rFonts w:ascii="Times New Roman" w:hAnsi="Times New Roman"/>
                <w:sz w:val="24"/>
                <w:szCs w:val="24"/>
              </w:rPr>
            </w:pPr>
            <w:r w:rsidRPr="00FF4E23">
              <w:rPr>
                <w:rFonts w:ascii="Times New Roman" w:hAnsi="Times New Roman"/>
                <w:sz w:val="24"/>
                <w:szCs w:val="24"/>
              </w:rPr>
              <w:t xml:space="preserve">Judge: </w:t>
            </w:r>
            <w:r>
              <w:rPr>
                <w:rFonts w:ascii="Times New Roman" w:hAnsi="Times New Roman"/>
                <w:sz w:val="24"/>
                <w:szCs w:val="24"/>
              </w:rPr>
              <w:tab/>
            </w:r>
            <w:r>
              <w:rPr>
                <w:rFonts w:ascii="Times New Roman" w:hAnsi="Times New Roman"/>
                <w:sz w:val="24"/>
                <w:szCs w:val="24"/>
              </w:rPr>
              <w:tab/>
            </w:r>
            <w:r w:rsidR="00841CDC">
              <w:rPr>
                <w:rFonts w:ascii="Times New Roman" w:hAnsi="Times New Roman"/>
                <w:sz w:val="24"/>
                <w:szCs w:val="24"/>
              </w:rPr>
              <w:tab/>
            </w:r>
            <w:r w:rsidRPr="00FF4E23">
              <w:rPr>
                <w:rFonts w:ascii="Times New Roman" w:hAnsi="Times New Roman"/>
                <w:sz w:val="24"/>
                <w:szCs w:val="24"/>
              </w:rPr>
              <w:t>Hon. Gail A. Andler</w:t>
            </w:r>
          </w:p>
          <w:p w:rsidR="001C714F" w:rsidRDefault="00EF5F10" w:rsidP="0098124E">
            <w:pPr>
              <w:pStyle w:val="SingleSpacing"/>
              <w:rPr>
                <w:rFonts w:ascii="Times New Roman" w:hAnsi="Times New Roman"/>
                <w:sz w:val="24"/>
                <w:szCs w:val="24"/>
              </w:rPr>
            </w:pPr>
            <w:r>
              <w:rPr>
                <w:rFonts w:ascii="Times New Roman" w:hAnsi="Times New Roman"/>
                <w:sz w:val="24"/>
                <w:szCs w:val="24"/>
              </w:rPr>
              <w:t>Trial</w:t>
            </w:r>
            <w:r w:rsidR="00FF4E23">
              <w:rPr>
                <w:rFonts w:ascii="Times New Roman" w:hAnsi="Times New Roman"/>
                <w:sz w:val="24"/>
                <w:szCs w:val="24"/>
              </w:rPr>
              <w:t xml:space="preserve">: </w:t>
            </w:r>
            <w:r w:rsidR="00841CDC">
              <w:rPr>
                <w:rFonts w:ascii="Times New Roman" w:hAnsi="Times New Roman"/>
                <w:sz w:val="24"/>
                <w:szCs w:val="24"/>
              </w:rPr>
              <w:tab/>
            </w:r>
            <w:r w:rsidR="00841CDC">
              <w:rPr>
                <w:rFonts w:ascii="Times New Roman" w:hAnsi="Times New Roman"/>
                <w:sz w:val="24"/>
                <w:szCs w:val="24"/>
              </w:rPr>
              <w:tab/>
            </w:r>
            <w:r>
              <w:rPr>
                <w:rFonts w:ascii="Times New Roman" w:hAnsi="Times New Roman"/>
                <w:sz w:val="24"/>
                <w:szCs w:val="24"/>
              </w:rPr>
              <w:t xml:space="preserve">            August 8</w:t>
            </w:r>
            <w:r w:rsidR="001C714F">
              <w:rPr>
                <w:rFonts w:ascii="Times New Roman" w:hAnsi="Times New Roman"/>
                <w:sz w:val="24"/>
                <w:szCs w:val="24"/>
              </w:rPr>
              <w:t>, 2016</w:t>
            </w:r>
          </w:p>
          <w:p w:rsidR="00285C1B" w:rsidRDefault="00FE38A3" w:rsidP="0098124E">
            <w:pPr>
              <w:pStyle w:val="SingleSpacing"/>
              <w:rPr>
                <w:rFonts w:ascii="Times New Roman" w:hAnsi="Times New Roman"/>
                <w:sz w:val="24"/>
                <w:szCs w:val="24"/>
              </w:rPr>
            </w:pPr>
            <w:r w:rsidRPr="0065098D">
              <w:rPr>
                <w:rFonts w:ascii="Times New Roman" w:hAnsi="Times New Roman"/>
                <w:sz w:val="24"/>
                <w:szCs w:val="24"/>
              </w:rPr>
              <w:t xml:space="preserve">Time:  </w:t>
            </w:r>
            <w:r w:rsidR="00285C1B">
              <w:rPr>
                <w:rFonts w:ascii="Times New Roman" w:hAnsi="Times New Roman"/>
                <w:sz w:val="24"/>
                <w:szCs w:val="24"/>
              </w:rPr>
              <w:t xml:space="preserve">             </w:t>
            </w:r>
            <w:r w:rsidR="00841CDC">
              <w:rPr>
                <w:rFonts w:ascii="Times New Roman" w:hAnsi="Times New Roman"/>
                <w:sz w:val="24"/>
                <w:szCs w:val="24"/>
              </w:rPr>
              <w:tab/>
            </w:r>
            <w:r w:rsidR="001C714F">
              <w:rPr>
                <w:rFonts w:ascii="Times New Roman" w:hAnsi="Times New Roman"/>
                <w:sz w:val="24"/>
                <w:szCs w:val="24"/>
              </w:rPr>
              <w:t>1:30 p.m.</w:t>
            </w:r>
          </w:p>
          <w:p w:rsidR="00FE38A3" w:rsidRDefault="00285C1B" w:rsidP="0098124E">
            <w:pPr>
              <w:pStyle w:val="SingleSpacing"/>
              <w:rPr>
                <w:rFonts w:ascii="Times New Roman" w:hAnsi="Times New Roman"/>
                <w:sz w:val="24"/>
                <w:szCs w:val="24"/>
              </w:rPr>
            </w:pPr>
            <w:r>
              <w:rPr>
                <w:rFonts w:ascii="Times New Roman" w:hAnsi="Times New Roman"/>
                <w:sz w:val="24"/>
                <w:szCs w:val="24"/>
              </w:rPr>
              <w:t xml:space="preserve">Dept.:              </w:t>
            </w:r>
            <w:r w:rsidR="00841CDC">
              <w:rPr>
                <w:rFonts w:ascii="Times New Roman" w:hAnsi="Times New Roman"/>
                <w:sz w:val="24"/>
                <w:szCs w:val="24"/>
              </w:rPr>
              <w:tab/>
            </w:r>
            <w:r w:rsidR="00841CDC">
              <w:rPr>
                <w:rFonts w:ascii="Times New Roman" w:hAnsi="Times New Roman"/>
                <w:sz w:val="24"/>
                <w:szCs w:val="24"/>
              </w:rPr>
              <w:tab/>
            </w:r>
            <w:r>
              <w:rPr>
                <w:rFonts w:ascii="Times New Roman" w:hAnsi="Times New Roman"/>
                <w:sz w:val="24"/>
                <w:szCs w:val="24"/>
              </w:rPr>
              <w:t>CX101</w:t>
            </w:r>
            <w:r w:rsidR="00FE38A3">
              <w:rPr>
                <w:rFonts w:ascii="Times New Roman" w:hAnsi="Times New Roman"/>
                <w:sz w:val="24"/>
                <w:szCs w:val="24"/>
              </w:rPr>
              <w:t xml:space="preserve"> </w:t>
            </w:r>
          </w:p>
          <w:p w:rsidR="00FE38A3" w:rsidRDefault="00A27FA1" w:rsidP="0098124E">
            <w:pPr>
              <w:pStyle w:val="SingleSpacing"/>
              <w:rPr>
                <w:rFonts w:ascii="Times New Roman" w:hAnsi="Times New Roman"/>
                <w:b/>
                <w:sz w:val="24"/>
                <w:szCs w:val="24"/>
              </w:rPr>
            </w:pPr>
            <w:r>
              <w:rPr>
                <w:rFonts w:ascii="Times New Roman" w:hAnsi="Times New Roman"/>
                <w:sz w:val="24"/>
                <w:szCs w:val="24"/>
              </w:rPr>
              <w:t xml:space="preserve">  </w:t>
            </w:r>
          </w:p>
          <w:p w:rsidR="00FC7873" w:rsidRPr="00D77557" w:rsidRDefault="00FC7873" w:rsidP="0098124E">
            <w:pPr>
              <w:pStyle w:val="SingleSpacing"/>
              <w:rPr>
                <w:rFonts w:ascii="Times New Roman" w:hAnsi="Times New Roman"/>
                <w:sz w:val="24"/>
                <w:szCs w:val="24"/>
              </w:rPr>
            </w:pPr>
            <w:r>
              <w:rPr>
                <w:rFonts w:ascii="Times New Roman" w:hAnsi="Times New Roman"/>
                <w:sz w:val="24"/>
                <w:szCs w:val="24"/>
              </w:rPr>
              <w:t xml:space="preserve">Complaint Filed: </w:t>
            </w:r>
            <w:r w:rsidR="00FA3A07">
              <w:rPr>
                <w:rFonts w:ascii="Times New Roman" w:hAnsi="Times New Roman"/>
                <w:sz w:val="24"/>
                <w:szCs w:val="24"/>
              </w:rPr>
              <w:t>September 28, 2011</w:t>
            </w:r>
          </w:p>
          <w:p w:rsidR="00FC7873" w:rsidRDefault="007B7B69" w:rsidP="0098124E">
            <w:pPr>
              <w:pStyle w:val="SingleSpacing"/>
              <w:rPr>
                <w:rFonts w:ascii="Times New Roman" w:hAnsi="Times New Roman"/>
                <w:sz w:val="24"/>
                <w:szCs w:val="24"/>
              </w:rPr>
            </w:pPr>
            <w:r>
              <w:rPr>
                <w:rFonts w:ascii="Times New Roman" w:hAnsi="Times New Roman"/>
                <w:sz w:val="24"/>
                <w:szCs w:val="24"/>
              </w:rPr>
              <w:t>Trial Date:  None set</w:t>
            </w:r>
          </w:p>
          <w:p w:rsidR="00FC7873" w:rsidRPr="009B5ACE" w:rsidRDefault="00FC7873" w:rsidP="006E4CF4">
            <w:pPr>
              <w:pStyle w:val="SingleSpacing"/>
              <w:rPr>
                <w:rFonts w:ascii="Times New Roman" w:hAnsi="Times New Roman"/>
                <w:sz w:val="24"/>
                <w:szCs w:val="24"/>
              </w:rPr>
            </w:pPr>
          </w:p>
        </w:tc>
      </w:tr>
    </w:tbl>
    <w:p w:rsidR="00695B86" w:rsidRPr="004605CF" w:rsidRDefault="005E2443" w:rsidP="00A217E7">
      <w:pPr>
        <w:spacing w:before="220"/>
        <w:rPr>
          <w:rFonts w:ascii="Times New Roman" w:hAnsi="Times New Roman"/>
          <w:sz w:val="24"/>
          <w:szCs w:val="24"/>
        </w:rPr>
      </w:pPr>
      <w:r>
        <w:rPr>
          <w:rFonts w:ascii="Times New Roman" w:hAnsi="Times New Roman"/>
          <w:sz w:val="24"/>
          <w:szCs w:val="24"/>
        </w:rPr>
        <w:t xml:space="preserve">/ / / </w:t>
      </w:r>
      <w:r w:rsidR="00695B86">
        <w:rPr>
          <w:rFonts w:ascii="Times New Roman" w:hAnsi="Times New Roman"/>
          <w:b/>
          <w:sz w:val="24"/>
          <w:szCs w:val="24"/>
          <w:u w:val="single"/>
        </w:rPr>
        <w:br w:type="page"/>
      </w:r>
    </w:p>
    <w:p w:rsidR="00ED1C53" w:rsidRDefault="00ED1C53" w:rsidP="009A1324">
      <w:pPr>
        <w:widowControl w:val="0"/>
        <w:jc w:val="center"/>
        <w:rPr>
          <w:rFonts w:ascii="Times New Roman" w:hAnsi="Times New Roman"/>
          <w:b/>
          <w:sz w:val="24"/>
          <w:szCs w:val="24"/>
          <w:u w:val="single"/>
        </w:rPr>
        <w:sectPr w:rsidR="00ED1C53" w:rsidSect="00ED1C53">
          <w:headerReference w:type="default" r:id="rId11"/>
          <w:footerReference w:type="default" r:id="rId12"/>
          <w:pgSz w:w="12240" w:h="15840" w:code="1"/>
          <w:pgMar w:top="1440" w:right="1530" w:bottom="1440" w:left="1440" w:header="720" w:footer="634" w:gutter="0"/>
          <w:pgNumType w:fmt="lowerRoman" w:start="1"/>
          <w:cols w:space="720"/>
          <w:docGrid w:linePitch="272"/>
        </w:sectPr>
      </w:pPr>
    </w:p>
    <w:p w:rsidR="00EF5F10" w:rsidRPr="0041301E" w:rsidRDefault="009E65B5" w:rsidP="00EF5F10">
      <w:pPr>
        <w:tabs>
          <w:tab w:val="left" w:pos="720"/>
          <w:tab w:val="left" w:pos="3600"/>
        </w:tabs>
        <w:contextualSpacing/>
        <w:jc w:val="both"/>
        <w:rPr>
          <w:rFonts w:ascii="Times New Roman" w:hAnsi="Times New Roman"/>
          <w:b/>
          <w:bCs/>
          <w:sz w:val="24"/>
          <w:szCs w:val="24"/>
        </w:rPr>
      </w:pPr>
      <w:r w:rsidRPr="0041301E">
        <w:rPr>
          <w:rFonts w:ascii="Times New Roman" w:hAnsi="Times New Roman"/>
          <w:b/>
          <w:bCs/>
          <w:sz w:val="24"/>
          <w:szCs w:val="24"/>
        </w:rPr>
        <w:lastRenderedPageBreak/>
        <w:t>TO THE COURT, ALL PARTIES AND THEIR ATTORNEYS OF RECORD:</w:t>
      </w:r>
    </w:p>
    <w:p w:rsidR="00EF5F10" w:rsidRPr="00EF5F10" w:rsidRDefault="009E65B5" w:rsidP="00EF5F10">
      <w:pPr>
        <w:tabs>
          <w:tab w:val="left" w:pos="720"/>
          <w:tab w:val="left" w:pos="3600"/>
        </w:tabs>
        <w:contextualSpacing/>
        <w:jc w:val="both"/>
        <w:rPr>
          <w:rFonts w:ascii="Times New Roman" w:hAnsi="Times New Roman"/>
          <w:bCs/>
          <w:sz w:val="24"/>
          <w:szCs w:val="24"/>
        </w:rPr>
      </w:pPr>
      <w:r w:rsidRPr="009E65B5">
        <w:rPr>
          <w:rFonts w:ascii="Times New Roman" w:hAnsi="Times New Roman"/>
          <w:bCs/>
          <w:sz w:val="24"/>
          <w:szCs w:val="24"/>
        </w:rPr>
        <w:tab/>
      </w:r>
      <w:r w:rsidRPr="0041301E">
        <w:rPr>
          <w:rFonts w:ascii="Times New Roman" w:hAnsi="Times New Roman"/>
          <w:b/>
          <w:bCs/>
          <w:sz w:val="24"/>
          <w:szCs w:val="24"/>
        </w:rPr>
        <w:t>PLEASE TAKE NOTICE</w:t>
      </w:r>
      <w:r w:rsidRPr="009E65B5">
        <w:rPr>
          <w:rFonts w:ascii="Times New Roman" w:hAnsi="Times New Roman"/>
          <w:bCs/>
          <w:sz w:val="24"/>
          <w:szCs w:val="24"/>
        </w:rPr>
        <w:t xml:space="preserve"> </w:t>
      </w:r>
      <w:r w:rsidR="0041301E">
        <w:rPr>
          <w:rFonts w:ascii="Times New Roman" w:hAnsi="Times New Roman"/>
          <w:bCs/>
          <w:sz w:val="24"/>
          <w:szCs w:val="24"/>
        </w:rPr>
        <w:t>that the parties hereby submit</w:t>
      </w:r>
      <w:r w:rsidRPr="00EF5F10">
        <w:rPr>
          <w:rFonts w:ascii="Times New Roman" w:hAnsi="Times New Roman"/>
          <w:bCs/>
          <w:sz w:val="24"/>
          <w:szCs w:val="24"/>
        </w:rPr>
        <w:t xml:space="preserve"> </w:t>
      </w:r>
      <w:r w:rsidR="00EF5F10" w:rsidRPr="00EF5F10">
        <w:rPr>
          <w:rFonts w:ascii="Times New Roman" w:hAnsi="Times New Roman"/>
          <w:bCs/>
          <w:sz w:val="24"/>
          <w:szCs w:val="24"/>
        </w:rPr>
        <w:t xml:space="preserve">the following Joint </w:t>
      </w:r>
      <w:r w:rsidR="00BB564D">
        <w:rPr>
          <w:rFonts w:ascii="Times New Roman" w:hAnsi="Times New Roman"/>
          <w:bCs/>
          <w:sz w:val="24"/>
          <w:szCs w:val="24"/>
        </w:rPr>
        <w:t>Exhibit</w:t>
      </w:r>
      <w:r w:rsidR="00EF5F10" w:rsidRPr="00EF5F10">
        <w:rPr>
          <w:rFonts w:ascii="Times New Roman" w:hAnsi="Times New Roman"/>
          <w:bCs/>
          <w:sz w:val="24"/>
          <w:szCs w:val="24"/>
        </w:rPr>
        <w:t xml:space="preserve"> List of </w:t>
      </w:r>
      <w:r w:rsidR="00BB564D">
        <w:rPr>
          <w:rFonts w:ascii="Times New Roman" w:hAnsi="Times New Roman"/>
          <w:bCs/>
          <w:sz w:val="24"/>
          <w:szCs w:val="24"/>
        </w:rPr>
        <w:t>exhibits</w:t>
      </w:r>
      <w:r w:rsidR="00EF5F10" w:rsidRPr="00EF5F10">
        <w:rPr>
          <w:rFonts w:ascii="Times New Roman" w:hAnsi="Times New Roman"/>
          <w:bCs/>
          <w:sz w:val="24"/>
          <w:szCs w:val="24"/>
        </w:rPr>
        <w:t xml:space="preserve"> intended to be </w:t>
      </w:r>
      <w:r w:rsidR="00D756D4">
        <w:rPr>
          <w:rFonts w:ascii="Times New Roman" w:hAnsi="Times New Roman"/>
          <w:bCs/>
          <w:sz w:val="24"/>
          <w:szCs w:val="24"/>
        </w:rPr>
        <w:t>presented</w:t>
      </w:r>
      <w:r w:rsidR="00EF5F10" w:rsidRPr="00EF5F10">
        <w:rPr>
          <w:rFonts w:ascii="Times New Roman" w:hAnsi="Times New Roman"/>
          <w:bCs/>
          <w:sz w:val="24"/>
          <w:szCs w:val="24"/>
        </w:rPr>
        <w:t xml:space="preserve"> at the time of trial </w:t>
      </w:r>
      <w:r w:rsidR="00D756D4">
        <w:rPr>
          <w:rFonts w:ascii="Times New Roman" w:hAnsi="Times New Roman"/>
          <w:bCs/>
          <w:sz w:val="24"/>
          <w:szCs w:val="24"/>
        </w:rPr>
        <w:t>in the above-captioned matter</w:t>
      </w:r>
      <w:r w:rsidR="00EF5F10" w:rsidRPr="00EF5F10">
        <w:rPr>
          <w:rFonts w:ascii="Times New Roman" w:hAnsi="Times New Roman"/>
          <w:bCs/>
          <w:sz w:val="24"/>
          <w:szCs w:val="24"/>
        </w:rPr>
        <w:t xml:space="preserve">: </w:t>
      </w:r>
    </w:p>
    <w:p w:rsidR="00625A55" w:rsidRDefault="00625A55" w:rsidP="00A2139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Time Records</w:t>
      </w:r>
      <w:r w:rsidR="006A0FFD">
        <w:rPr>
          <w:rFonts w:ascii="Times New Roman" w:hAnsi="Times New Roman"/>
          <w:color w:val="000000"/>
          <w:sz w:val="24"/>
          <w:szCs w:val="24"/>
        </w:rPr>
        <w:t xml:space="preserve"> Aliso Viejo</w:t>
      </w:r>
    </w:p>
    <w:p w:rsidR="00625A55" w:rsidRDefault="00625A55" w:rsidP="00A2139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Time Records </w:t>
      </w:r>
      <w:r w:rsidR="006A0FFD">
        <w:rPr>
          <w:rFonts w:ascii="Times New Roman" w:hAnsi="Times New Roman"/>
          <w:color w:val="000000"/>
          <w:sz w:val="24"/>
          <w:szCs w:val="24"/>
        </w:rPr>
        <w:t>Buena Park</w:t>
      </w:r>
    </w:p>
    <w:p w:rsidR="00625A55" w:rsidRDefault="00625A55" w:rsidP="00A2139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Time Records</w:t>
      </w:r>
      <w:r w:rsidR="006A0FFD">
        <w:rPr>
          <w:rFonts w:ascii="Times New Roman" w:hAnsi="Times New Roman"/>
          <w:color w:val="000000"/>
          <w:sz w:val="24"/>
          <w:szCs w:val="24"/>
        </w:rPr>
        <w:t xml:space="preserve"> Mission Viejo</w:t>
      </w:r>
    </w:p>
    <w:p w:rsidR="00625A55" w:rsidRDefault="00625A55" w:rsidP="00625A5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Time Records</w:t>
      </w:r>
      <w:r w:rsidR="006A0FFD">
        <w:rPr>
          <w:rFonts w:ascii="Times New Roman" w:hAnsi="Times New Roman"/>
          <w:color w:val="000000"/>
          <w:sz w:val="24"/>
          <w:szCs w:val="24"/>
        </w:rPr>
        <w:t xml:space="preserve"> Block</w:t>
      </w:r>
    </w:p>
    <w:p w:rsidR="00F333B7" w:rsidRDefault="00F333B7" w:rsidP="00F333B7">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Paystubs Aliso Viejo</w:t>
      </w:r>
    </w:p>
    <w:p w:rsidR="00F333B7" w:rsidRDefault="00F333B7" w:rsidP="00F333B7">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Paystubs Buena Park</w:t>
      </w:r>
    </w:p>
    <w:p w:rsidR="00F333B7" w:rsidRDefault="00F333B7" w:rsidP="00F333B7">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Paystubs Mission Viejo</w:t>
      </w:r>
    </w:p>
    <w:p w:rsidR="00C340B8" w:rsidRDefault="00F333B7" w:rsidP="00C340B8">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Paystubs Block</w:t>
      </w:r>
    </w:p>
    <w:p w:rsidR="00C340B8" w:rsidRPr="00C340B8" w:rsidRDefault="00C340B8" w:rsidP="00C340B8">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Misc. Paystubs and T</w:t>
      </w:r>
      <w:r w:rsidRPr="00C340B8">
        <w:rPr>
          <w:rFonts w:ascii="Times New Roman" w:hAnsi="Times New Roman"/>
          <w:color w:val="000000"/>
          <w:sz w:val="24"/>
          <w:szCs w:val="24"/>
        </w:rPr>
        <w:t>ime Records Aliso Viejo</w:t>
      </w:r>
    </w:p>
    <w:p w:rsidR="00C340B8" w:rsidRPr="00A21396" w:rsidRDefault="00C340B8" w:rsidP="00C340B8">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Misc. Paystubs and Time Records Block</w:t>
      </w:r>
    </w:p>
    <w:p w:rsidR="00C340B8" w:rsidRPr="00A21396" w:rsidRDefault="00C340B8" w:rsidP="00C340B8">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Misc. Paystubs and Time Records Buena Park</w:t>
      </w:r>
    </w:p>
    <w:p w:rsidR="005554F3" w:rsidRDefault="00C340B8"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Misc. Paystubs and Time Records Mission Viejo</w:t>
      </w:r>
    </w:p>
    <w:p w:rsidR="005554F3" w:rsidRPr="005554F3" w:rsidRDefault="005554F3" w:rsidP="005554F3">
      <w:pPr>
        <w:pStyle w:val="ListParagraph"/>
        <w:numPr>
          <w:ilvl w:val="0"/>
          <w:numId w:val="9"/>
        </w:numPr>
        <w:ind w:left="1080" w:hanging="720"/>
        <w:rPr>
          <w:rFonts w:ascii="Times New Roman" w:hAnsi="Times New Roman"/>
          <w:color w:val="000000"/>
          <w:sz w:val="24"/>
          <w:szCs w:val="24"/>
        </w:rPr>
      </w:pPr>
      <w:r w:rsidRPr="005554F3">
        <w:rPr>
          <w:rFonts w:ascii="Times New Roman" w:hAnsi="Times New Roman"/>
          <w:color w:val="000000"/>
          <w:sz w:val="24"/>
          <w:szCs w:val="24"/>
        </w:rPr>
        <w:t>Break Sheets Aliso Viejo</w:t>
      </w:r>
    </w:p>
    <w:p w:rsid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 xml:space="preserve">Break Sheets Mission Viejo </w:t>
      </w:r>
    </w:p>
    <w:p w:rsidR="005554F3" w:rsidRPr="005554F3" w:rsidRDefault="005554F3" w:rsidP="005554F3">
      <w:pPr>
        <w:pStyle w:val="ListParagraph"/>
        <w:numPr>
          <w:ilvl w:val="0"/>
          <w:numId w:val="9"/>
        </w:numPr>
        <w:ind w:left="1080" w:hanging="720"/>
        <w:rPr>
          <w:rFonts w:ascii="Times New Roman" w:hAnsi="Times New Roman"/>
          <w:color w:val="000000"/>
          <w:sz w:val="24"/>
          <w:szCs w:val="24"/>
        </w:rPr>
      </w:pPr>
      <w:r w:rsidRPr="005554F3">
        <w:rPr>
          <w:rFonts w:ascii="Times New Roman" w:hAnsi="Times New Roman"/>
          <w:color w:val="000000"/>
          <w:sz w:val="24"/>
          <w:szCs w:val="24"/>
        </w:rPr>
        <w:t>Break Premiums Aliso Viejo</w:t>
      </w:r>
    </w:p>
    <w:p w:rsidR="00C340B8" w:rsidRP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Break Premiums Mission Viejo</w:t>
      </w:r>
    </w:p>
    <w:p w:rsidR="00E94EBA" w:rsidRDefault="00F333B7"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Time Adjustment Sheets</w:t>
      </w:r>
      <w:r w:rsidRPr="00A21396">
        <w:rPr>
          <w:rFonts w:ascii="Times New Roman" w:hAnsi="Times New Roman"/>
          <w:color w:val="000000"/>
          <w:sz w:val="24"/>
          <w:szCs w:val="24"/>
        </w:rPr>
        <w:t xml:space="preserve"> </w:t>
      </w:r>
      <w:r w:rsidR="00370D93" w:rsidRPr="00A21396">
        <w:rPr>
          <w:rFonts w:ascii="Times New Roman" w:hAnsi="Times New Roman"/>
          <w:color w:val="000000"/>
          <w:sz w:val="24"/>
          <w:szCs w:val="24"/>
        </w:rPr>
        <w:t xml:space="preserve">Aliso Viejo </w:t>
      </w:r>
    </w:p>
    <w:p w:rsid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Time Adjustment</w:t>
      </w:r>
      <w:r>
        <w:rPr>
          <w:rFonts w:ascii="Times New Roman" w:hAnsi="Times New Roman"/>
          <w:color w:val="000000"/>
          <w:sz w:val="24"/>
          <w:szCs w:val="24"/>
        </w:rPr>
        <w:t xml:space="preserve"> Sheets</w:t>
      </w:r>
      <w:r w:rsidRPr="00A21396">
        <w:rPr>
          <w:rFonts w:ascii="Times New Roman" w:hAnsi="Times New Roman"/>
          <w:color w:val="000000"/>
          <w:sz w:val="24"/>
          <w:szCs w:val="24"/>
        </w:rPr>
        <w:t xml:space="preserve"> Block </w:t>
      </w:r>
    </w:p>
    <w:p w:rsidR="005554F3" w:rsidRP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 xml:space="preserve">Time </w:t>
      </w:r>
      <w:r>
        <w:rPr>
          <w:rFonts w:ascii="Times New Roman" w:hAnsi="Times New Roman"/>
          <w:color w:val="000000"/>
          <w:sz w:val="24"/>
          <w:szCs w:val="24"/>
        </w:rPr>
        <w:t>Adjustment Sheets Buena Park</w:t>
      </w:r>
    </w:p>
    <w:p w:rsidR="005554F3" w:rsidRPr="00A21396"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w:t>
      </w:r>
      <w:r>
        <w:rPr>
          <w:rFonts w:ascii="Times New Roman" w:hAnsi="Times New Roman"/>
          <w:color w:val="000000"/>
          <w:sz w:val="24"/>
          <w:szCs w:val="24"/>
        </w:rPr>
        <w:t xml:space="preserve">ime Adjustment Sheets </w:t>
      </w:r>
      <w:r w:rsidRPr="00A21396">
        <w:rPr>
          <w:rFonts w:ascii="Times New Roman" w:hAnsi="Times New Roman"/>
          <w:color w:val="000000"/>
          <w:sz w:val="24"/>
          <w:szCs w:val="24"/>
        </w:rPr>
        <w:t xml:space="preserve">Mission Viejo </w:t>
      </w:r>
    </w:p>
    <w:p w:rsidR="005554F3" w:rsidRPr="0098567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 xml:space="preserve">Payroll </w:t>
      </w:r>
      <w:r>
        <w:rPr>
          <w:rFonts w:ascii="Times New Roman" w:hAnsi="Times New Roman"/>
          <w:color w:val="000000"/>
          <w:sz w:val="24"/>
          <w:szCs w:val="24"/>
        </w:rPr>
        <w:t xml:space="preserve">Register </w:t>
      </w:r>
      <w:r w:rsidRPr="00A21396">
        <w:rPr>
          <w:rFonts w:ascii="Times New Roman" w:hAnsi="Times New Roman"/>
          <w:color w:val="000000"/>
          <w:sz w:val="24"/>
          <w:szCs w:val="24"/>
        </w:rPr>
        <w:t xml:space="preserve">Buena Park </w:t>
      </w:r>
    </w:p>
    <w:p w:rsidR="005554F3" w:rsidRP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 xml:space="preserve">Break Policy 2013 Buena Park </w:t>
      </w:r>
    </w:p>
    <w:p w:rsidR="00985676" w:rsidRPr="0098567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Daily Manager Procedures Aliso Viejo</w:t>
      </w:r>
    </w:p>
    <w:p w:rsidR="00AC5B35" w:rsidRPr="00A21396" w:rsidRDefault="00AC5B35"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Daily Manager Procedures (Payroll Only) Buena Park</w:t>
      </w:r>
    </w:p>
    <w:p w:rsidR="00AC5B35" w:rsidRPr="00A21396" w:rsidRDefault="006F03C6"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Daily Manager Procedures Mission Viejo</w:t>
      </w:r>
    </w:p>
    <w:p w:rsidR="00C850C0" w:rsidRPr="00A21396" w:rsidRDefault="00C850C0"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lastRenderedPageBreak/>
        <w:t>Employee Orientation Handbook Aliso Viejo</w:t>
      </w:r>
    </w:p>
    <w:p w:rsidR="00C850C0" w:rsidRDefault="00C850C0"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E</w:t>
      </w:r>
      <w:r w:rsidR="00ED1C94">
        <w:rPr>
          <w:rFonts w:ascii="Times New Roman" w:hAnsi="Times New Roman"/>
          <w:color w:val="000000"/>
          <w:sz w:val="24"/>
          <w:szCs w:val="24"/>
        </w:rPr>
        <w:t>mployee Orientation Handbook Blo</w:t>
      </w:r>
      <w:r w:rsidRPr="00A21396">
        <w:rPr>
          <w:rFonts w:ascii="Times New Roman" w:hAnsi="Times New Roman"/>
          <w:color w:val="000000"/>
          <w:sz w:val="24"/>
          <w:szCs w:val="24"/>
        </w:rPr>
        <w:t>ck</w:t>
      </w:r>
    </w:p>
    <w:p w:rsidR="009E65B5" w:rsidRPr="00A21396" w:rsidRDefault="009E65B5" w:rsidP="00A2139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Employee Orientation Handbook Buena Park</w:t>
      </w:r>
    </w:p>
    <w:p w:rsidR="00C850C0" w:rsidRDefault="00C850C0"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Employee Orientation Handbook Mission Viejo</w:t>
      </w:r>
    </w:p>
    <w:p w:rsidR="005554F3" w:rsidRP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Aspect Software Program Description and Procedures</w:t>
      </w:r>
    </w:p>
    <w:p w:rsidR="00985676" w:rsidRPr="000F5AFD" w:rsidRDefault="00985676" w:rsidP="0098567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Diaz Pay Stubs</w:t>
      </w:r>
    </w:p>
    <w:p w:rsidR="0040447D" w:rsidRPr="000F5AFD" w:rsidRDefault="0040447D" w:rsidP="0098567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Diaz Time Records</w:t>
      </w:r>
    </w:p>
    <w:p w:rsidR="00985676" w:rsidRPr="000F5AFD" w:rsidRDefault="00985676" w:rsidP="00985676">
      <w:pPr>
        <w:pStyle w:val="ListParagraph"/>
        <w:numPr>
          <w:ilvl w:val="0"/>
          <w:numId w:val="9"/>
        </w:numPr>
        <w:ind w:left="1080" w:hanging="720"/>
        <w:rPr>
          <w:rFonts w:ascii="Times New Roman" w:hAnsi="Times New Roman"/>
          <w:color w:val="000000"/>
          <w:sz w:val="24"/>
          <w:szCs w:val="24"/>
          <w:highlight w:val="yellow"/>
        </w:rPr>
      </w:pPr>
      <w:r w:rsidRPr="000F5AFD">
        <w:rPr>
          <w:rFonts w:ascii="Times New Roman" w:hAnsi="Times New Roman"/>
          <w:color w:val="000000"/>
          <w:sz w:val="24"/>
          <w:szCs w:val="24"/>
          <w:highlight w:val="yellow"/>
        </w:rPr>
        <w:t>WCT Final Validation for Alison Diaz</w:t>
      </w:r>
    </w:p>
    <w:p w:rsidR="00985676" w:rsidRPr="000F5AFD" w:rsidRDefault="00985676" w:rsidP="0098567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Dragas Message to Diaz</w:t>
      </w:r>
    </w:p>
    <w:p w:rsidR="0040447D" w:rsidRPr="000876BD" w:rsidRDefault="0040447D" w:rsidP="0040447D">
      <w:pPr>
        <w:pStyle w:val="ListParagraph"/>
        <w:numPr>
          <w:ilvl w:val="0"/>
          <w:numId w:val="9"/>
        </w:numPr>
        <w:ind w:left="1080" w:hanging="720"/>
        <w:rPr>
          <w:rFonts w:ascii="Times New Roman" w:hAnsi="Times New Roman"/>
          <w:color w:val="000000"/>
          <w:sz w:val="24"/>
          <w:szCs w:val="24"/>
        </w:rPr>
      </w:pPr>
      <w:r w:rsidRPr="000876BD">
        <w:rPr>
          <w:rFonts w:ascii="Times New Roman" w:hAnsi="Times New Roman"/>
          <w:color w:val="000000"/>
          <w:sz w:val="24"/>
          <w:szCs w:val="24"/>
        </w:rPr>
        <w:t>Gaxiola Time Records</w:t>
      </w:r>
    </w:p>
    <w:p w:rsidR="00B4076C" w:rsidRPr="000F5AFD" w:rsidRDefault="00B4076C" w:rsidP="00A2139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Levanoff Pay Stub</w:t>
      </w:r>
    </w:p>
    <w:p w:rsidR="00B4076C" w:rsidRPr="000F5AFD" w:rsidRDefault="00985676" w:rsidP="00A2139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 xml:space="preserve">Levanoff Time Records </w:t>
      </w:r>
      <w:r w:rsidR="00DD2C43" w:rsidRPr="000F5AFD">
        <w:rPr>
          <w:rFonts w:ascii="Times New Roman" w:hAnsi="Times New Roman"/>
          <w:color w:val="000000"/>
          <w:sz w:val="24"/>
          <w:szCs w:val="24"/>
        </w:rPr>
        <w:t>Buena Park</w:t>
      </w:r>
    </w:p>
    <w:p w:rsidR="00D746A6" w:rsidRPr="000F5AFD" w:rsidRDefault="00985676" w:rsidP="0098567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 xml:space="preserve">Levanoff Time Records </w:t>
      </w:r>
      <w:r w:rsidR="00DD2C43" w:rsidRPr="000F5AFD">
        <w:rPr>
          <w:rFonts w:ascii="Times New Roman" w:hAnsi="Times New Roman"/>
          <w:color w:val="000000"/>
          <w:sz w:val="24"/>
          <w:szCs w:val="24"/>
        </w:rPr>
        <w:t>Mission Viejo</w:t>
      </w:r>
    </w:p>
    <w:p w:rsidR="0040447D" w:rsidRPr="000876BD" w:rsidRDefault="0040447D" w:rsidP="00985676">
      <w:pPr>
        <w:pStyle w:val="ListParagraph"/>
        <w:numPr>
          <w:ilvl w:val="0"/>
          <w:numId w:val="9"/>
        </w:numPr>
        <w:ind w:left="1080" w:hanging="720"/>
        <w:rPr>
          <w:rFonts w:ascii="Times New Roman" w:hAnsi="Times New Roman"/>
          <w:color w:val="000000"/>
          <w:sz w:val="24"/>
          <w:szCs w:val="24"/>
        </w:rPr>
      </w:pPr>
      <w:r w:rsidRPr="000876BD">
        <w:rPr>
          <w:rFonts w:ascii="Times New Roman" w:hAnsi="Times New Roman"/>
          <w:color w:val="000000"/>
          <w:sz w:val="24"/>
          <w:szCs w:val="24"/>
        </w:rPr>
        <w:t>Steed Time Records</w:t>
      </w:r>
    </w:p>
    <w:p w:rsidR="009E65B5" w:rsidRPr="000F5AFD" w:rsidRDefault="009E65B5" w:rsidP="009E65B5">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Ellis Pay Stubs</w:t>
      </w:r>
    </w:p>
    <w:p w:rsidR="009E65B5" w:rsidRPr="000F5AFD" w:rsidRDefault="009E65B5" w:rsidP="009E65B5">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Ellis Time Records</w:t>
      </w:r>
    </w:p>
    <w:p w:rsidR="008C75E1" w:rsidRPr="000F5AFD" w:rsidRDefault="00511CBA" w:rsidP="00A2139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Review Exercises for Shift Leaders</w:t>
      </w:r>
    </w:p>
    <w:p w:rsidR="00511CBA" w:rsidRPr="000F5AFD" w:rsidRDefault="00511CBA" w:rsidP="00A21396">
      <w:pPr>
        <w:pStyle w:val="ListParagraph"/>
        <w:numPr>
          <w:ilvl w:val="0"/>
          <w:numId w:val="9"/>
        </w:numPr>
        <w:ind w:left="1080" w:hanging="720"/>
        <w:rPr>
          <w:rFonts w:ascii="Times New Roman" w:hAnsi="Times New Roman"/>
          <w:color w:val="000000"/>
          <w:sz w:val="24"/>
          <w:szCs w:val="24"/>
        </w:rPr>
      </w:pPr>
      <w:r w:rsidRPr="000F5AFD">
        <w:rPr>
          <w:rFonts w:ascii="Times New Roman" w:hAnsi="Times New Roman"/>
          <w:color w:val="000000"/>
          <w:sz w:val="24"/>
          <w:szCs w:val="24"/>
        </w:rPr>
        <w:t>Shift Leader Developmental Activities</w:t>
      </w:r>
    </w:p>
    <w:p w:rsidR="005554F3" w:rsidRPr="00F23353" w:rsidRDefault="005554F3" w:rsidP="005554F3">
      <w:pPr>
        <w:pStyle w:val="ListParagraph"/>
        <w:numPr>
          <w:ilvl w:val="0"/>
          <w:numId w:val="9"/>
        </w:numPr>
        <w:ind w:left="1080" w:hanging="720"/>
        <w:rPr>
          <w:rFonts w:ascii="Times New Roman" w:hAnsi="Times New Roman"/>
          <w:color w:val="000000"/>
          <w:sz w:val="24"/>
          <w:szCs w:val="24"/>
          <w:highlight w:val="yellow"/>
        </w:rPr>
      </w:pPr>
      <w:r w:rsidRPr="00F23353">
        <w:rPr>
          <w:rFonts w:ascii="Times New Roman" w:hAnsi="Times New Roman"/>
          <w:color w:val="000000"/>
          <w:sz w:val="24"/>
          <w:szCs w:val="24"/>
          <w:highlight w:val="yellow"/>
        </w:rPr>
        <w:t>Business Entity Details</w:t>
      </w:r>
    </w:p>
    <w:p w:rsidR="00511CBA" w:rsidRPr="00A21396" w:rsidRDefault="00511CBA"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Documents Aliso Viejo 2010</w:t>
      </w:r>
    </w:p>
    <w:p w:rsidR="00511CBA" w:rsidRPr="00A21396" w:rsidRDefault="00511CBA"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Documents Buena Park 2009</w:t>
      </w:r>
    </w:p>
    <w:p w:rsidR="00511CBA" w:rsidRPr="00A21396" w:rsidRDefault="00511CBA"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Documenst Buena Park 2010</w:t>
      </w:r>
    </w:p>
    <w:p w:rsidR="001512C6" w:rsidRPr="00A21396" w:rsidRDefault="001512C6"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Documents Buena Park 2011</w:t>
      </w:r>
    </w:p>
    <w:p w:rsidR="001512C6" w:rsidRPr="00A21396" w:rsidRDefault="002A66E9"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Documents Mission Viejo 2009</w:t>
      </w:r>
    </w:p>
    <w:p w:rsidR="002A66E9" w:rsidRPr="00A21396" w:rsidRDefault="002A66E9"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Tax Documents Mission Viejo 2010</w:t>
      </w:r>
    </w:p>
    <w:p w:rsidR="005554F3" w:rsidRPr="00A21396"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Lease Agreement Aliso Viejo</w:t>
      </w:r>
    </w:p>
    <w:p w:rsidR="005554F3" w:rsidRPr="00A21396"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Lease Agreement Buena Park</w:t>
      </w:r>
    </w:p>
    <w:p w:rsidR="005554F3" w:rsidRDefault="005554F3" w:rsidP="005554F3">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lastRenderedPageBreak/>
        <w:t>Lease Agreement Mission Viejo</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Meeting Minutes City of Mission Viejo</w:t>
      </w:r>
    </w:p>
    <w:p w:rsidR="00985676" w:rsidRPr="0098567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Meeting Minutes City of Orange</w:t>
      </w:r>
    </w:p>
    <w:p w:rsidR="0098567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YouTube Videos re Aliso Viejo Opening</w:t>
      </w:r>
    </w:p>
    <w:p w:rsidR="005554F3" w:rsidRPr="00A21396" w:rsidRDefault="00985676" w:rsidP="00A2139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OC Register Article Re Aliso Viejo Location</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Beauford, Christina</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Bland, Alexis</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Campbell, Jenna</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Christine, Magee</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Deaver, Andrew</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Ellis, Kiersten</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Flesner, Stephanie</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Fournier, Jeremy</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Foxx, Nicholas</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Gamino, Jesus</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Graves, Jaimie</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Gustafson, Robert</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Jackman, Taylor</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Jaime, Juan</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Neufeld, Orin</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Perez, Theodore</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Price, Sherry</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Quiroz, Armando</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Rico, Jose Martin</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Rudd, Taylor</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Sanchez, Vanessa</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 xml:space="preserve">Declaration of Sharifi, Ali </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Shurrs, Arianne</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lastRenderedPageBreak/>
        <w:t>Declaration of Smith, Brittney</w:t>
      </w:r>
    </w:p>
    <w:p w:rsidR="00985676" w:rsidRPr="00A2139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Tancas, Elizabeth</w:t>
      </w:r>
    </w:p>
    <w:p w:rsidR="00985676" w:rsidRDefault="00985676" w:rsidP="00985676">
      <w:pPr>
        <w:pStyle w:val="ListParagraph"/>
        <w:numPr>
          <w:ilvl w:val="0"/>
          <w:numId w:val="9"/>
        </w:numPr>
        <w:ind w:left="1080" w:hanging="720"/>
        <w:rPr>
          <w:rFonts w:ascii="Times New Roman" w:hAnsi="Times New Roman"/>
          <w:color w:val="000000"/>
          <w:sz w:val="24"/>
          <w:szCs w:val="24"/>
        </w:rPr>
      </w:pPr>
      <w:r w:rsidRPr="00A21396">
        <w:rPr>
          <w:rFonts w:ascii="Times New Roman" w:hAnsi="Times New Roman"/>
          <w:color w:val="000000"/>
          <w:sz w:val="24"/>
          <w:szCs w:val="24"/>
        </w:rPr>
        <w:t>Declaration of Tieves, Stefani</w:t>
      </w:r>
    </w:p>
    <w:p w:rsidR="009E65B5" w:rsidRDefault="009E65B5" w:rsidP="0098567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85676">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 xml:space="preserve">Demonstrative </w:t>
      </w:r>
    </w:p>
    <w:p w:rsid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r>
        <w:rPr>
          <w:rFonts w:ascii="Times New Roman" w:hAnsi="Times New Roman"/>
          <w:color w:val="000000"/>
          <w:sz w:val="24"/>
          <w:szCs w:val="24"/>
        </w:rPr>
        <w:t xml:space="preserve"> </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lastRenderedPageBreak/>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A21396"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Pr="009E65B5" w:rsidRDefault="009E65B5" w:rsidP="009E65B5">
      <w:pPr>
        <w:pStyle w:val="ListParagraph"/>
        <w:numPr>
          <w:ilvl w:val="0"/>
          <w:numId w:val="9"/>
        </w:numPr>
        <w:ind w:left="1080" w:hanging="720"/>
        <w:rPr>
          <w:rFonts w:ascii="Times New Roman" w:hAnsi="Times New Roman"/>
          <w:color w:val="000000"/>
          <w:sz w:val="24"/>
          <w:szCs w:val="24"/>
        </w:rPr>
      </w:pPr>
      <w:r>
        <w:rPr>
          <w:rFonts w:ascii="Times New Roman" w:hAnsi="Times New Roman"/>
          <w:color w:val="000000"/>
          <w:sz w:val="24"/>
          <w:szCs w:val="24"/>
        </w:rPr>
        <w:t>Reserved</w:t>
      </w:r>
    </w:p>
    <w:p w:rsidR="009E65B5" w:rsidRDefault="009E65B5" w:rsidP="009E65B5">
      <w:pPr>
        <w:pStyle w:val="BodyDouble"/>
        <w:spacing w:line="455" w:lineRule="exact"/>
        <w:ind w:right="90"/>
        <w:jc w:val="both"/>
        <w:rPr>
          <w:bCs/>
        </w:rPr>
      </w:pPr>
      <w:bookmarkStart w:id="0" w:name="_GoBack"/>
      <w:bookmarkEnd w:id="0"/>
      <w:r w:rsidRPr="0041301E">
        <w:rPr>
          <w:b/>
          <w:bCs/>
        </w:rPr>
        <w:t>PLEASE TAKE FURTHER NOTICE</w:t>
      </w:r>
      <w:r w:rsidRPr="009E65B5">
        <w:rPr>
          <w:bCs/>
        </w:rPr>
        <w:t xml:space="preserve"> </w:t>
      </w:r>
      <w:r w:rsidR="0041301E">
        <w:rPr>
          <w:bCs/>
        </w:rPr>
        <w:t>that the parties hereby submit</w:t>
      </w:r>
      <w:r w:rsidRPr="007D3334">
        <w:rPr>
          <w:bCs/>
        </w:rPr>
        <w:t xml:space="preserve"> </w:t>
      </w:r>
      <w:r w:rsidRPr="007D3334">
        <w:rPr>
          <w:bCs/>
        </w:rPr>
        <w:t>the following Notice of Lodgment of Depositions and Discovery for use at trial:</w:t>
      </w:r>
    </w:p>
    <w:p w:rsidR="009E65B5" w:rsidRDefault="009E65B5" w:rsidP="009E65B5">
      <w:pPr>
        <w:pStyle w:val="BodyDouble"/>
        <w:spacing w:line="455" w:lineRule="exact"/>
        <w:ind w:firstLine="0"/>
        <w:jc w:val="center"/>
        <w:rPr>
          <w:b/>
          <w:bCs/>
        </w:rPr>
      </w:pPr>
      <w:r w:rsidRPr="009E65B5">
        <w:rPr>
          <w:b/>
          <w:bCs/>
        </w:rPr>
        <w:t>DEPOSITIONS</w:t>
      </w:r>
    </w:p>
    <w:p w:rsidR="009E65B5" w:rsidRDefault="009E65B5" w:rsidP="009E65B5">
      <w:pPr>
        <w:pStyle w:val="BodyDouble"/>
        <w:spacing w:line="455" w:lineRule="exact"/>
        <w:ind w:firstLine="0"/>
        <w:rPr>
          <w:b/>
          <w:bCs/>
        </w:rPr>
      </w:pPr>
    </w:p>
    <w:p w:rsidR="009E65B5" w:rsidRPr="009E65B5" w:rsidRDefault="009E65B5" w:rsidP="009E65B5">
      <w:pPr>
        <w:pStyle w:val="BodyDouble"/>
        <w:spacing w:line="455" w:lineRule="exact"/>
        <w:ind w:firstLine="0"/>
        <w:jc w:val="center"/>
        <w:rPr>
          <w:b/>
          <w:bCs/>
        </w:rPr>
      </w:pPr>
      <w:r>
        <w:rPr>
          <w:b/>
          <w:bCs/>
        </w:rPr>
        <w:t>DISCOVERY</w:t>
      </w:r>
    </w:p>
    <w:p w:rsidR="00985676" w:rsidRPr="00985676" w:rsidRDefault="00985676" w:rsidP="00985676">
      <w:pPr>
        <w:ind w:left="360"/>
        <w:rPr>
          <w:rFonts w:ascii="Times New Roman" w:hAnsi="Times New Roman"/>
          <w:color w:val="000000"/>
          <w:sz w:val="24"/>
          <w:szCs w:val="24"/>
        </w:rPr>
      </w:pPr>
    </w:p>
    <w:p w:rsidR="00EF5F10" w:rsidRPr="00EF5F10" w:rsidRDefault="00EF5F10" w:rsidP="00EF5F10">
      <w:pPr>
        <w:pStyle w:val="Body"/>
        <w:tabs>
          <w:tab w:val="left" w:pos="3600"/>
        </w:tabs>
        <w:ind w:firstLine="0"/>
        <w:rPr>
          <w:sz w:val="24"/>
          <w:szCs w:val="24"/>
        </w:rPr>
      </w:pPr>
      <w:r w:rsidRPr="00EF5F10">
        <w:rPr>
          <w:sz w:val="24"/>
          <w:szCs w:val="24"/>
        </w:rPr>
        <w:t xml:space="preserve">Dated:  </w:t>
      </w:r>
      <w:r>
        <w:rPr>
          <w:bCs/>
          <w:sz w:val="24"/>
          <w:szCs w:val="24"/>
        </w:rPr>
        <w:t>July</w:t>
      </w:r>
      <w:r w:rsidRPr="00EF5F10">
        <w:rPr>
          <w:bCs/>
          <w:sz w:val="24"/>
          <w:szCs w:val="24"/>
        </w:rPr>
        <w:t xml:space="preserve"> __, 2016</w:t>
      </w:r>
      <w:r w:rsidRPr="00EF5F10">
        <w:rPr>
          <w:sz w:val="24"/>
          <w:szCs w:val="24"/>
        </w:rPr>
        <w:tab/>
      </w:r>
      <w:r w:rsidRPr="00EF5F10">
        <w:rPr>
          <w:b/>
          <w:sz w:val="24"/>
          <w:szCs w:val="24"/>
        </w:rPr>
        <w:t>MAHONEY LAW GROUP, APC</w:t>
      </w:r>
    </w:p>
    <w:p w:rsidR="00EF5F10" w:rsidRPr="00EF5F10" w:rsidRDefault="00EF5F10" w:rsidP="00EF5F10">
      <w:pPr>
        <w:pStyle w:val="AttorneyName"/>
        <w:spacing w:line="360" w:lineRule="auto"/>
        <w:contextualSpacing/>
        <w:rPr>
          <w:rFonts w:ascii="Times New Roman" w:hAnsi="Times New Roman"/>
          <w:sz w:val="24"/>
          <w:szCs w:val="24"/>
        </w:rPr>
      </w:pPr>
    </w:p>
    <w:p w:rsidR="00EF5F10" w:rsidRDefault="00EF5F10" w:rsidP="00EF5F10">
      <w:pPr>
        <w:pStyle w:val="AttorneyName"/>
        <w:spacing w:line="240" w:lineRule="auto"/>
        <w:contextualSpacing/>
        <w:rPr>
          <w:rFonts w:ascii="Times New Roman" w:hAnsi="Times New Roman"/>
          <w:sz w:val="24"/>
          <w:szCs w:val="24"/>
        </w:rPr>
      </w:pPr>
    </w:p>
    <w:p w:rsidR="00EF5F10" w:rsidRDefault="00EF5F10" w:rsidP="00EF5F10">
      <w:pPr>
        <w:pStyle w:val="AttorneyName"/>
        <w:tabs>
          <w:tab w:val="left" w:pos="3600"/>
        </w:tabs>
        <w:spacing w:line="240" w:lineRule="auto"/>
        <w:contextualSpacing/>
        <w:rPr>
          <w:rFonts w:ascii="Times New Roman" w:hAnsi="Times New Roman"/>
          <w:sz w:val="24"/>
          <w:szCs w:val="24"/>
        </w:rPr>
      </w:pPr>
      <w:r>
        <w:rPr>
          <w:rFonts w:ascii="Times New Roman" w:hAnsi="Times New Roman"/>
          <w:sz w:val="24"/>
          <w:szCs w:val="24"/>
        </w:rPr>
        <w:tab/>
        <w:t>By: _____________________________________</w:t>
      </w:r>
    </w:p>
    <w:p w:rsidR="00EF5F10" w:rsidRDefault="00EF5F10" w:rsidP="00EF5F10">
      <w:pPr>
        <w:pStyle w:val="AttorneyName"/>
        <w:spacing w:line="240" w:lineRule="auto"/>
        <w:ind w:left="4050"/>
        <w:contextualSpacing/>
        <w:jc w:val="both"/>
        <w:rPr>
          <w:rFonts w:ascii="Times New Roman" w:hAnsi="Times New Roman"/>
          <w:sz w:val="24"/>
          <w:szCs w:val="24"/>
        </w:rPr>
      </w:pPr>
      <w:r>
        <w:rPr>
          <w:rFonts w:ascii="Times New Roman" w:hAnsi="Times New Roman"/>
          <w:sz w:val="24"/>
          <w:szCs w:val="24"/>
        </w:rPr>
        <w:t>Kevin Mahoney</w:t>
      </w:r>
    </w:p>
    <w:p w:rsidR="00EF5F10" w:rsidRDefault="00EF5F10" w:rsidP="00EF5F10">
      <w:pPr>
        <w:pStyle w:val="AttorneyName"/>
        <w:spacing w:line="240" w:lineRule="auto"/>
        <w:ind w:left="4050"/>
        <w:contextualSpacing/>
        <w:jc w:val="both"/>
        <w:rPr>
          <w:rFonts w:ascii="Times New Roman" w:hAnsi="Times New Roman"/>
          <w:sz w:val="24"/>
          <w:szCs w:val="24"/>
        </w:rPr>
      </w:pPr>
      <w:r>
        <w:rPr>
          <w:rFonts w:ascii="Times New Roman" w:hAnsi="Times New Roman"/>
          <w:sz w:val="24"/>
          <w:szCs w:val="24"/>
        </w:rPr>
        <w:t>Katherine Odenbreit</w:t>
      </w:r>
    </w:p>
    <w:p w:rsidR="00EF5F10" w:rsidRDefault="00EF5F10" w:rsidP="00EF5F10">
      <w:pPr>
        <w:pStyle w:val="AttorneyName"/>
        <w:spacing w:line="240" w:lineRule="auto"/>
        <w:ind w:left="4050"/>
        <w:contextualSpacing/>
        <w:jc w:val="both"/>
        <w:rPr>
          <w:rFonts w:ascii="Times New Roman" w:hAnsi="Times New Roman"/>
          <w:sz w:val="24"/>
          <w:szCs w:val="24"/>
        </w:rPr>
      </w:pPr>
      <w:r>
        <w:rPr>
          <w:rFonts w:ascii="Times New Roman" w:hAnsi="Times New Roman"/>
          <w:sz w:val="24"/>
          <w:szCs w:val="24"/>
        </w:rPr>
        <w:t xml:space="preserve">Attorneys for Plaintiffs </w:t>
      </w:r>
    </w:p>
    <w:p w:rsidR="00EF5F10" w:rsidRDefault="00EF5F10" w:rsidP="00EF5F10">
      <w:pPr>
        <w:pStyle w:val="AttorneyName"/>
        <w:spacing w:line="240" w:lineRule="auto"/>
        <w:contextualSpacing/>
        <w:jc w:val="both"/>
        <w:rPr>
          <w:rFonts w:ascii="Times New Roman" w:hAnsi="Times New Roman"/>
          <w:sz w:val="24"/>
          <w:szCs w:val="24"/>
        </w:rPr>
      </w:pPr>
    </w:p>
    <w:p w:rsidR="00EF5F10" w:rsidRPr="00EF5F10" w:rsidRDefault="00EF5F10" w:rsidP="00EF5F10">
      <w:pPr>
        <w:tabs>
          <w:tab w:val="left" w:pos="720"/>
          <w:tab w:val="left" w:pos="3600"/>
        </w:tabs>
        <w:spacing w:line="480" w:lineRule="exact"/>
        <w:ind w:left="90"/>
        <w:contextualSpacing/>
        <w:rPr>
          <w:rFonts w:ascii="Times New Roman" w:hAnsi="Times New Roman"/>
          <w:bCs/>
          <w:sz w:val="24"/>
          <w:szCs w:val="24"/>
        </w:rPr>
      </w:pPr>
      <w:r w:rsidRPr="00EF5F10">
        <w:rPr>
          <w:rFonts w:ascii="Times New Roman" w:hAnsi="Times New Roman"/>
          <w:bCs/>
          <w:sz w:val="24"/>
          <w:szCs w:val="24"/>
        </w:rPr>
        <w:t xml:space="preserve">Dated:  </w:t>
      </w:r>
      <w:r>
        <w:rPr>
          <w:rFonts w:ascii="Times New Roman" w:hAnsi="Times New Roman"/>
          <w:bCs/>
          <w:sz w:val="24"/>
          <w:szCs w:val="24"/>
        </w:rPr>
        <w:t>July</w:t>
      </w:r>
      <w:r w:rsidRPr="00EF5F10">
        <w:rPr>
          <w:rFonts w:ascii="Times New Roman" w:hAnsi="Times New Roman"/>
          <w:bCs/>
          <w:sz w:val="24"/>
          <w:szCs w:val="24"/>
        </w:rPr>
        <w:t xml:space="preserve"> __, 2016</w:t>
      </w:r>
      <w:r>
        <w:rPr>
          <w:rFonts w:ascii="Times New Roman" w:hAnsi="Times New Roman"/>
          <w:bCs/>
          <w:sz w:val="24"/>
          <w:szCs w:val="24"/>
        </w:rPr>
        <w:tab/>
        <w:t>CAROTHERS DiSANTE &amp; FREUDENBERGER LLP</w:t>
      </w:r>
    </w:p>
    <w:p w:rsidR="00EF5F10" w:rsidRPr="00EF5F10" w:rsidRDefault="00EF5F10" w:rsidP="00EF5F10">
      <w:pPr>
        <w:tabs>
          <w:tab w:val="left" w:pos="720"/>
          <w:tab w:val="left" w:pos="3600"/>
        </w:tabs>
        <w:spacing w:line="480" w:lineRule="exact"/>
        <w:contextualSpacing/>
        <w:rPr>
          <w:rFonts w:ascii="Times New Roman" w:hAnsi="Times New Roman"/>
          <w:bCs/>
          <w:sz w:val="24"/>
          <w:szCs w:val="24"/>
        </w:rPr>
      </w:pPr>
    </w:p>
    <w:p w:rsidR="00EF5F10" w:rsidRPr="00EF5F10" w:rsidRDefault="00EF5F10" w:rsidP="00EF5F10">
      <w:pPr>
        <w:tabs>
          <w:tab w:val="left" w:pos="720"/>
          <w:tab w:val="left" w:pos="3600"/>
        </w:tabs>
        <w:spacing w:line="480" w:lineRule="exact"/>
        <w:contextualSpacing/>
        <w:rPr>
          <w:rFonts w:ascii="Times New Roman" w:hAnsi="Times New Roman"/>
          <w:bCs/>
          <w:sz w:val="24"/>
          <w:szCs w:val="24"/>
        </w:rPr>
      </w:pPr>
    </w:p>
    <w:p w:rsidR="00EF5F10" w:rsidRPr="00EF5F10" w:rsidRDefault="00EF5F10" w:rsidP="00EF5F10">
      <w:pPr>
        <w:spacing w:line="240" w:lineRule="auto"/>
        <w:ind w:left="2880" w:firstLine="720"/>
        <w:contextualSpacing/>
        <w:rPr>
          <w:rFonts w:ascii="Times New Roman" w:hAnsi="Times New Roman"/>
          <w:sz w:val="24"/>
          <w:szCs w:val="24"/>
        </w:rPr>
      </w:pPr>
      <w:r w:rsidRPr="00EF5F10">
        <w:rPr>
          <w:rFonts w:ascii="Times New Roman" w:hAnsi="Times New Roman"/>
          <w:sz w:val="24"/>
          <w:szCs w:val="24"/>
        </w:rPr>
        <w:t>By: _____________________________________</w:t>
      </w:r>
    </w:p>
    <w:p w:rsidR="00EF5F10" w:rsidRPr="00EF5F10" w:rsidRDefault="00EF5F10" w:rsidP="00EF5F10">
      <w:pPr>
        <w:spacing w:line="240" w:lineRule="auto"/>
        <w:ind w:left="4770"/>
        <w:contextualSpacing/>
        <w:jc w:val="both"/>
        <w:rPr>
          <w:rFonts w:ascii="Times New Roman" w:hAnsi="Times New Roman"/>
          <w:sz w:val="24"/>
          <w:szCs w:val="24"/>
        </w:rPr>
      </w:pPr>
      <w:r>
        <w:rPr>
          <w:rFonts w:ascii="Times New Roman" w:hAnsi="Times New Roman"/>
          <w:sz w:val="24"/>
          <w:szCs w:val="24"/>
        </w:rPr>
        <w:t>Amy Williams</w:t>
      </w:r>
    </w:p>
    <w:p w:rsidR="00EF5F10" w:rsidRPr="00EF5F10" w:rsidRDefault="00EF5F10" w:rsidP="006B054B">
      <w:pPr>
        <w:spacing w:line="240" w:lineRule="auto"/>
        <w:ind w:left="4050"/>
        <w:contextualSpacing/>
        <w:jc w:val="both"/>
        <w:rPr>
          <w:rFonts w:ascii="Times New Roman" w:hAnsi="Times New Roman"/>
          <w:sz w:val="24"/>
          <w:szCs w:val="24"/>
        </w:rPr>
      </w:pPr>
      <w:r>
        <w:rPr>
          <w:rFonts w:ascii="Times New Roman" w:hAnsi="Times New Roman"/>
          <w:sz w:val="24"/>
          <w:szCs w:val="24"/>
        </w:rPr>
        <w:t xml:space="preserve">Attorney for Defendants SO CAL WINGS LLC, MATTHEW DRAGAS, SC WINGS BUENA PARK LLC, SC WINGS ALISO VIEJO LLC, SC WINGS MISSION VIEJO LLC, SC WINGS BLOCK LLC, and DRAGAS HOMES, INC. </w:t>
      </w:r>
    </w:p>
    <w:p w:rsidR="00EF5F10" w:rsidRDefault="00EF5F10" w:rsidP="00EF5F10">
      <w:pPr>
        <w:pStyle w:val="AttorneyName"/>
        <w:spacing w:line="240" w:lineRule="auto"/>
        <w:contextualSpacing/>
        <w:jc w:val="both"/>
        <w:rPr>
          <w:rFonts w:ascii="Times New Roman" w:hAnsi="Times New Roman"/>
          <w:sz w:val="24"/>
          <w:szCs w:val="24"/>
        </w:rPr>
      </w:pPr>
    </w:p>
    <w:p w:rsidR="00EF5F10" w:rsidRPr="00EF5F10" w:rsidRDefault="00EF5F10" w:rsidP="00EF5F10">
      <w:pPr>
        <w:widowControl w:val="0"/>
        <w:rPr>
          <w:rFonts w:ascii="Times New Roman" w:hAnsi="Times New Roman"/>
          <w:sz w:val="24"/>
          <w:szCs w:val="24"/>
        </w:rPr>
      </w:pPr>
    </w:p>
    <w:p w:rsidR="005F07E5" w:rsidRPr="008D02E8" w:rsidRDefault="00AE62E4" w:rsidP="0023044C">
      <w:pPr>
        <w:spacing w:line="240" w:lineRule="auto"/>
        <w:contextualSpacing/>
        <w:rPr>
          <w:rFonts w:ascii="Times New Roman" w:hAnsi="Times New Roman"/>
          <w:sz w:val="24"/>
          <w:szCs w:val="24"/>
        </w:rPr>
        <w:sectPr w:rsidR="005F07E5" w:rsidRPr="008D02E8" w:rsidSect="005E1976">
          <w:footerReference w:type="default" r:id="rId13"/>
          <w:pgSz w:w="12240" w:h="15840" w:code="1"/>
          <w:pgMar w:top="1440" w:right="1530" w:bottom="1440" w:left="1440" w:header="720" w:footer="439" w:gutter="0"/>
          <w:pgNumType w:start="1"/>
          <w:cols w:space="720"/>
          <w:docGrid w:linePitch="272"/>
        </w:sectPr>
      </w:pP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p>
    <w:p w:rsidR="007B690E" w:rsidRDefault="007B690E" w:rsidP="009003D4">
      <w:pPr>
        <w:spacing w:line="240" w:lineRule="auto"/>
        <w:rPr>
          <w:rFonts w:ascii="Times New Roman" w:hAnsi="Times New Roman"/>
          <w:sz w:val="24"/>
          <w:szCs w:val="24"/>
        </w:rPr>
      </w:pPr>
    </w:p>
    <w:sectPr w:rsidR="007B690E" w:rsidSect="00BC4688">
      <w:headerReference w:type="default" r:id="rId14"/>
      <w:footerReference w:type="default" r:id="rId15"/>
      <w:pgSz w:w="12240" w:h="15840" w:code="1"/>
      <w:pgMar w:top="1152" w:right="1440" w:bottom="1152" w:left="1440" w:header="720" w:footer="553" w:gutter="0"/>
      <w:pgNumType w:start="1"/>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26C54" w:rsidRDefault="00226C54">
      <w:pPr>
        <w:spacing w:line="240" w:lineRule="auto"/>
      </w:pPr>
      <w:r>
        <w:separator/>
      </w:r>
    </w:p>
  </w:endnote>
  <w:endnote w:type="continuationSeparator" w:id="0">
    <w:p w:rsidR="00226C54" w:rsidRDefault="00226C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0000012" w:usb3="00000000" w:csb0="0002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68371058"/>
      <w:docPartObj>
        <w:docPartGallery w:val="Page Numbers (Bottom of Page)"/>
        <w:docPartUnique/>
      </w:docPartObj>
    </w:sdtPr>
    <w:sdtEndPr>
      <w:rPr>
        <w:rFonts w:ascii="Times New Roman" w:hAnsi="Times New Roman"/>
        <w:noProof/>
        <w:sz w:val="20"/>
      </w:rPr>
    </w:sdtEndPr>
    <w:sdtContent>
      <w:p w:rsidR="00226C54" w:rsidRPr="002D5C19" w:rsidRDefault="00226C54">
        <w:pPr>
          <w:pStyle w:val="Footer"/>
          <w:jc w:val="center"/>
          <w:rPr>
            <w:rFonts w:ascii="Times New Roman" w:hAnsi="Times New Roman"/>
            <w:sz w:val="20"/>
          </w:rPr>
        </w:pPr>
        <w:r w:rsidRPr="002D5C19">
          <w:rPr>
            <w:rFonts w:ascii="Times New Roman" w:hAnsi="Times New Roman"/>
            <w:sz w:val="20"/>
          </w:rPr>
          <w:fldChar w:fldCharType="begin"/>
        </w:r>
        <w:r w:rsidRPr="002D5C19">
          <w:rPr>
            <w:rFonts w:ascii="Times New Roman" w:hAnsi="Times New Roman"/>
            <w:sz w:val="20"/>
          </w:rPr>
          <w:instrText xml:space="preserve"> PAGE   \* MERGEFORMAT </w:instrText>
        </w:r>
        <w:r w:rsidRPr="002D5C19">
          <w:rPr>
            <w:rFonts w:ascii="Times New Roman" w:hAnsi="Times New Roman"/>
            <w:sz w:val="20"/>
          </w:rPr>
          <w:fldChar w:fldCharType="separate"/>
        </w:r>
        <w:r w:rsidR="00F23353">
          <w:rPr>
            <w:rFonts w:ascii="Times New Roman" w:hAnsi="Times New Roman"/>
            <w:noProof/>
            <w:sz w:val="20"/>
          </w:rPr>
          <w:t>i</w:t>
        </w:r>
        <w:r w:rsidRPr="002D5C19">
          <w:rPr>
            <w:rFonts w:ascii="Times New Roman" w:hAnsi="Times New Roman"/>
            <w:noProof/>
            <w:sz w:val="20"/>
          </w:rPr>
          <w:fldChar w:fldCharType="end"/>
        </w:r>
      </w:p>
    </w:sdtContent>
  </w:sdt>
  <w:p w:rsidR="00226C54" w:rsidRPr="004605CF" w:rsidRDefault="00226C54" w:rsidP="00636D39">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 xml:space="preserve">PLAINTIFFS’ [PROPOSED] JOINT </w:t>
    </w:r>
    <w:r w:rsidR="00BB564D">
      <w:rPr>
        <w:rFonts w:ascii="Times New Roman" w:hAnsi="Times New Roman"/>
        <w:sz w:val="19"/>
        <w:szCs w:val="19"/>
      </w:rPr>
      <w:t>EXHIBIT</w:t>
    </w:r>
    <w:r>
      <w:rPr>
        <w:rFonts w:ascii="Times New Roman" w:hAnsi="Times New Roman"/>
        <w:sz w:val="19"/>
        <w:szCs w:val="19"/>
      </w:rPr>
      <w:t xml:space="preserve"> LIST</w:t>
    </w:r>
    <w:r w:rsidR="009E65B5">
      <w:rPr>
        <w:rFonts w:ascii="Times New Roman" w:hAnsi="Times New Roman"/>
        <w:sz w:val="19"/>
        <w:szCs w:val="19"/>
      </w:rPr>
      <w:t xml:space="preserve"> AND NOTICE OF LOGEMENT OF DEPOSITIONS AND DISCOVERY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527943826"/>
      <w:docPartObj>
        <w:docPartGallery w:val="Page Numbers (Bottom of Page)"/>
        <w:docPartUnique/>
      </w:docPartObj>
    </w:sdtPr>
    <w:sdtEndPr>
      <w:rPr>
        <w:rFonts w:ascii="Times New Roman" w:hAnsi="Times New Roman"/>
        <w:noProof/>
        <w:sz w:val="20"/>
      </w:rPr>
    </w:sdtEndPr>
    <w:sdtContent>
      <w:p w:rsidR="00226C54" w:rsidRPr="003E2DE9" w:rsidRDefault="00226C54">
        <w:pPr>
          <w:pStyle w:val="Footer"/>
          <w:jc w:val="center"/>
          <w:rPr>
            <w:rFonts w:ascii="Times New Roman" w:hAnsi="Times New Roman"/>
            <w:sz w:val="20"/>
          </w:rPr>
        </w:pPr>
        <w:r w:rsidRPr="003E2DE9">
          <w:rPr>
            <w:rFonts w:ascii="Times New Roman" w:hAnsi="Times New Roman"/>
            <w:sz w:val="20"/>
          </w:rPr>
          <w:fldChar w:fldCharType="begin"/>
        </w:r>
        <w:r w:rsidRPr="003E2DE9">
          <w:rPr>
            <w:rFonts w:ascii="Times New Roman" w:hAnsi="Times New Roman"/>
            <w:sz w:val="20"/>
          </w:rPr>
          <w:instrText xml:space="preserve"> PAGE   \* MERGEFORMAT </w:instrText>
        </w:r>
        <w:r w:rsidRPr="003E2DE9">
          <w:rPr>
            <w:rFonts w:ascii="Times New Roman" w:hAnsi="Times New Roman"/>
            <w:sz w:val="20"/>
          </w:rPr>
          <w:fldChar w:fldCharType="separate"/>
        </w:r>
        <w:r w:rsidR="000876BD">
          <w:rPr>
            <w:rFonts w:ascii="Times New Roman" w:hAnsi="Times New Roman"/>
            <w:noProof/>
            <w:sz w:val="20"/>
          </w:rPr>
          <w:t>3</w:t>
        </w:r>
        <w:r w:rsidRPr="003E2DE9">
          <w:rPr>
            <w:rFonts w:ascii="Times New Roman" w:hAnsi="Times New Roman"/>
            <w:noProof/>
            <w:sz w:val="20"/>
          </w:rPr>
          <w:fldChar w:fldCharType="end"/>
        </w:r>
      </w:p>
    </w:sdtContent>
  </w:sdt>
  <w:p w:rsidR="00226C54" w:rsidRPr="009E65B5" w:rsidRDefault="009E65B5" w:rsidP="009E65B5">
    <w:pPr>
      <w:pStyle w:val="SingleSpacing"/>
      <w:pBdr>
        <w:top w:val="single" w:sz="4" w:space="1" w:color="auto"/>
      </w:pBdr>
      <w:jc w:val="center"/>
      <w:rPr>
        <w:rFonts w:ascii="Times New Roman" w:hAnsi="Times New Roman"/>
        <w:sz w:val="19"/>
        <w:szCs w:val="19"/>
      </w:rPr>
    </w:pPr>
    <w:r>
      <w:rPr>
        <w:rFonts w:ascii="Times New Roman" w:hAnsi="Times New Roman"/>
        <w:sz w:val="19"/>
        <w:szCs w:val="19"/>
      </w:rPr>
      <w:t xml:space="preserve">PLAINTIFFS’ [PROPOSED] JOINT EXHIBIT LIST AND NOTICE OF LOGEMENT OF DEPOSITIONS AND DISCOVERY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C54" w:rsidRPr="00C42F44" w:rsidRDefault="00226C54" w:rsidP="00BC4688">
    <w:pPr>
      <w:pStyle w:val="Footer"/>
      <w:pBdr>
        <w:bottom w:val="single" w:sz="12" w:space="1" w:color="auto"/>
      </w:pBdr>
      <w:spacing w:line="240" w:lineRule="exact"/>
      <w:jc w:val="center"/>
      <w:rPr>
        <w:rFonts w:ascii="Times New Roman" w:hAnsi="Times New Roman"/>
        <w:sz w:val="20"/>
      </w:rPr>
    </w:pPr>
    <w:r w:rsidRPr="00C42F44">
      <w:rPr>
        <w:rFonts w:ascii="Times New Roman" w:hAnsi="Times New Roman"/>
        <w:sz w:val="20"/>
      </w:rPr>
      <w:t>-</w:t>
    </w:r>
    <w:r w:rsidRPr="00C42F44">
      <w:rPr>
        <w:rFonts w:ascii="Times New Roman" w:hAnsi="Times New Roman"/>
        <w:bCs/>
        <w:sz w:val="20"/>
      </w:rPr>
      <w:fldChar w:fldCharType="begin"/>
    </w:r>
    <w:r w:rsidRPr="00C42F44">
      <w:rPr>
        <w:rFonts w:ascii="Times New Roman" w:hAnsi="Times New Roman"/>
        <w:bCs/>
        <w:sz w:val="20"/>
      </w:rPr>
      <w:instrText xml:space="preserve"> PAGE </w:instrText>
    </w:r>
    <w:r w:rsidRPr="00C42F44">
      <w:rPr>
        <w:rFonts w:ascii="Times New Roman" w:hAnsi="Times New Roman"/>
        <w:bCs/>
        <w:sz w:val="20"/>
      </w:rPr>
      <w:fldChar w:fldCharType="separate"/>
    </w:r>
    <w:r w:rsidR="000876BD">
      <w:rPr>
        <w:rFonts w:ascii="Times New Roman" w:hAnsi="Times New Roman"/>
        <w:bCs/>
        <w:noProof/>
        <w:sz w:val="20"/>
      </w:rPr>
      <w:t>1</w:t>
    </w:r>
    <w:r w:rsidRPr="00C42F44">
      <w:rPr>
        <w:rFonts w:ascii="Times New Roman" w:hAnsi="Times New Roman"/>
        <w:bCs/>
        <w:sz w:val="20"/>
      </w:rPr>
      <w:fldChar w:fldCharType="end"/>
    </w:r>
    <w:r w:rsidRPr="00C42F44">
      <w:rPr>
        <w:rFonts w:ascii="Times New Roman" w:hAnsi="Times New Roman"/>
        <w:sz w:val="20"/>
      </w:rPr>
      <w:t>-</w:t>
    </w:r>
  </w:p>
  <w:p w:rsidR="00226C54" w:rsidRPr="00791F20" w:rsidRDefault="00226C54" w:rsidP="00BC4688">
    <w:pPr>
      <w:spacing w:line="240" w:lineRule="exact"/>
      <w:jc w:val="center"/>
      <w:rPr>
        <w:rFonts w:ascii="Times New Roman" w:hAnsi="Times New Roman"/>
        <w:szCs w:val="18"/>
      </w:rPr>
    </w:pPr>
    <w:r>
      <w:rPr>
        <w:rFonts w:ascii="Times New Roman" w:hAnsi="Times New Roman"/>
        <w:szCs w:val="18"/>
      </w:rPr>
      <w:t>PROOF OF SERVICE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26C54" w:rsidRDefault="00226C54">
      <w:pPr>
        <w:spacing w:line="240" w:lineRule="auto"/>
      </w:pPr>
      <w:r>
        <w:separator/>
      </w:r>
    </w:p>
  </w:footnote>
  <w:footnote w:type="continuationSeparator" w:id="0">
    <w:p w:rsidR="00226C54" w:rsidRDefault="00226C54">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C54" w:rsidRDefault="000876BD">
    <w:pPr>
      <w:pStyle w:val="Header"/>
    </w:pPr>
    <w:r>
      <w:rPr>
        <w:noProof/>
      </w:rPr>
      <w:pict>
        <v:shapetype id="_x0000_t202" coordsize="21600,21600" o:spt="202" path="m,l,21600r21600,l21600,xe">
          <v:stroke joinstyle="miter"/>
          <v:path gradientshapeok="t" o:connecttype="rect"/>
        </v:shapetype>
        <v:shape id="LineNumbers" o:spid="_x0000_s26632" type="#_x0000_t202" style="position:absolute;margin-left:-50.4pt;margin-top:0;width:36pt;height:9in;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" stroked="f">
          <v:textbox inset="0,0,0,0">
            <w:txbxContent>
              <w:p w:rsidR="00226C54" w:rsidRPr="00DB4025" w:rsidRDefault="00226C54" w:rsidP="009A1324">
                <w:pPr>
                  <w:jc w:val="right"/>
                  <w:rPr>
                    <w:rFonts w:ascii="Times New Roman" w:hAnsi="Times New Roman"/>
                    <w:sz w:val="20"/>
                  </w:rPr>
                </w:pPr>
                <w:r w:rsidRPr="00DB4025">
                  <w:rPr>
                    <w:rFonts w:ascii="Times New Roman" w:hAnsi="Times New Roman"/>
                    <w:sz w:val="20"/>
                  </w:rPr>
                  <w:t>1</w:t>
                </w:r>
              </w:p>
              <w:p w:rsidR="00226C54" w:rsidRPr="00DB4025" w:rsidRDefault="00226C54" w:rsidP="00312C88">
                <w:pPr>
                  <w:jc w:val="right"/>
                  <w:rPr>
                    <w:rFonts w:ascii="Times New Roman" w:hAnsi="Times New Roman"/>
                    <w:sz w:val="20"/>
                  </w:rPr>
                </w:pPr>
                <w:r w:rsidRPr="00DB4025">
                  <w:rPr>
                    <w:rFonts w:ascii="Times New Roman" w:hAnsi="Times New Roman"/>
                    <w:sz w:val="20"/>
                  </w:rPr>
                  <w:t>2</w:t>
                </w:r>
              </w:p>
              <w:p w:rsidR="00226C54" w:rsidRPr="00DB4025" w:rsidRDefault="00226C54" w:rsidP="00312C88">
                <w:pPr>
                  <w:jc w:val="right"/>
                  <w:rPr>
                    <w:rFonts w:ascii="Times New Roman" w:hAnsi="Times New Roman"/>
                    <w:sz w:val="20"/>
                  </w:rPr>
                </w:pPr>
                <w:r w:rsidRPr="00DB4025">
                  <w:rPr>
                    <w:rFonts w:ascii="Times New Roman" w:hAnsi="Times New Roman"/>
                    <w:sz w:val="20"/>
                  </w:rPr>
                  <w:t>3</w:t>
                </w:r>
              </w:p>
              <w:p w:rsidR="00226C54" w:rsidRPr="00DB4025" w:rsidRDefault="00226C54" w:rsidP="00312C88">
                <w:pPr>
                  <w:jc w:val="right"/>
                  <w:rPr>
                    <w:rFonts w:ascii="Times New Roman" w:hAnsi="Times New Roman"/>
                    <w:sz w:val="20"/>
                  </w:rPr>
                </w:pPr>
                <w:r w:rsidRPr="00DB4025">
                  <w:rPr>
                    <w:rFonts w:ascii="Times New Roman" w:hAnsi="Times New Roman"/>
                    <w:sz w:val="20"/>
                  </w:rPr>
                  <w:t>4</w:t>
                </w:r>
              </w:p>
              <w:p w:rsidR="00226C54" w:rsidRPr="00DB4025" w:rsidRDefault="00226C54" w:rsidP="00312C88">
                <w:pPr>
                  <w:jc w:val="right"/>
                  <w:rPr>
                    <w:rFonts w:ascii="Times New Roman" w:hAnsi="Times New Roman"/>
                    <w:sz w:val="20"/>
                  </w:rPr>
                </w:pPr>
                <w:r w:rsidRPr="00DB4025">
                  <w:rPr>
                    <w:rFonts w:ascii="Times New Roman" w:hAnsi="Times New Roman"/>
                    <w:sz w:val="20"/>
                  </w:rPr>
                  <w:t>5</w:t>
                </w:r>
              </w:p>
              <w:p w:rsidR="00226C54" w:rsidRPr="00DB4025" w:rsidRDefault="00226C54" w:rsidP="00312C88">
                <w:pPr>
                  <w:jc w:val="right"/>
                  <w:rPr>
                    <w:rFonts w:ascii="Times New Roman" w:hAnsi="Times New Roman"/>
                    <w:sz w:val="20"/>
                  </w:rPr>
                </w:pPr>
                <w:r w:rsidRPr="00DB4025">
                  <w:rPr>
                    <w:rFonts w:ascii="Times New Roman" w:hAnsi="Times New Roman"/>
                    <w:sz w:val="20"/>
                  </w:rPr>
                  <w:t>6</w:t>
                </w:r>
              </w:p>
              <w:p w:rsidR="00226C54" w:rsidRPr="00DB4025" w:rsidRDefault="00226C54" w:rsidP="00312C88">
                <w:pPr>
                  <w:jc w:val="right"/>
                  <w:rPr>
                    <w:rFonts w:ascii="Times New Roman" w:hAnsi="Times New Roman"/>
                    <w:sz w:val="20"/>
                  </w:rPr>
                </w:pPr>
                <w:r w:rsidRPr="00DB4025">
                  <w:rPr>
                    <w:rFonts w:ascii="Times New Roman" w:hAnsi="Times New Roman"/>
                    <w:sz w:val="20"/>
                  </w:rPr>
                  <w:t>7</w:t>
                </w:r>
              </w:p>
              <w:p w:rsidR="00226C54" w:rsidRPr="00DB4025" w:rsidRDefault="00226C54" w:rsidP="00312C88">
                <w:pPr>
                  <w:jc w:val="right"/>
                  <w:rPr>
                    <w:rFonts w:ascii="Times New Roman" w:hAnsi="Times New Roman"/>
                    <w:sz w:val="20"/>
                  </w:rPr>
                </w:pPr>
                <w:r w:rsidRPr="00DB4025">
                  <w:rPr>
                    <w:rFonts w:ascii="Times New Roman" w:hAnsi="Times New Roman"/>
                    <w:sz w:val="20"/>
                  </w:rPr>
                  <w:t>8</w:t>
                </w:r>
              </w:p>
              <w:p w:rsidR="00226C54" w:rsidRPr="00DB4025" w:rsidRDefault="00226C54" w:rsidP="00312C88">
                <w:pPr>
                  <w:jc w:val="right"/>
                  <w:rPr>
                    <w:rFonts w:ascii="Times New Roman" w:hAnsi="Times New Roman"/>
                    <w:sz w:val="20"/>
                  </w:rPr>
                </w:pPr>
                <w:r w:rsidRPr="00DB4025">
                  <w:rPr>
                    <w:rFonts w:ascii="Times New Roman" w:hAnsi="Times New Roman"/>
                    <w:sz w:val="20"/>
                  </w:rPr>
                  <w:t>9</w:t>
                </w:r>
              </w:p>
              <w:p w:rsidR="00226C54" w:rsidRPr="00DB4025" w:rsidRDefault="00226C54" w:rsidP="00312C88">
                <w:pPr>
                  <w:jc w:val="right"/>
                  <w:rPr>
                    <w:rFonts w:ascii="Times New Roman" w:hAnsi="Times New Roman"/>
                    <w:sz w:val="20"/>
                  </w:rPr>
                </w:pPr>
                <w:r w:rsidRPr="00DB4025">
                  <w:rPr>
                    <w:rFonts w:ascii="Times New Roman" w:hAnsi="Times New Roman"/>
                    <w:sz w:val="20"/>
                  </w:rPr>
                  <w:t>10</w:t>
                </w:r>
              </w:p>
              <w:p w:rsidR="00226C54" w:rsidRPr="00DB4025" w:rsidRDefault="00226C54" w:rsidP="00312C88">
                <w:pPr>
                  <w:jc w:val="right"/>
                  <w:rPr>
                    <w:rFonts w:ascii="Times New Roman" w:hAnsi="Times New Roman"/>
                    <w:sz w:val="20"/>
                  </w:rPr>
                </w:pPr>
                <w:r w:rsidRPr="00DB4025">
                  <w:rPr>
                    <w:rFonts w:ascii="Times New Roman" w:hAnsi="Times New Roman"/>
                    <w:sz w:val="20"/>
                  </w:rPr>
                  <w:t>11</w:t>
                </w:r>
              </w:p>
              <w:p w:rsidR="00226C54" w:rsidRPr="00DB4025" w:rsidRDefault="00226C54" w:rsidP="00312C88">
                <w:pPr>
                  <w:jc w:val="right"/>
                  <w:rPr>
                    <w:rFonts w:ascii="Times New Roman" w:hAnsi="Times New Roman"/>
                    <w:sz w:val="20"/>
                  </w:rPr>
                </w:pPr>
                <w:r w:rsidRPr="00DB4025">
                  <w:rPr>
                    <w:rFonts w:ascii="Times New Roman" w:hAnsi="Times New Roman"/>
                    <w:sz w:val="20"/>
                  </w:rPr>
                  <w:t>12</w:t>
                </w:r>
              </w:p>
              <w:p w:rsidR="00226C54" w:rsidRPr="00DB4025" w:rsidRDefault="00226C54" w:rsidP="00312C88">
                <w:pPr>
                  <w:jc w:val="right"/>
                  <w:rPr>
                    <w:rFonts w:ascii="Times New Roman" w:hAnsi="Times New Roman"/>
                    <w:sz w:val="20"/>
                  </w:rPr>
                </w:pPr>
                <w:r w:rsidRPr="00DB4025">
                  <w:rPr>
                    <w:rFonts w:ascii="Times New Roman" w:hAnsi="Times New Roman"/>
                    <w:sz w:val="20"/>
                  </w:rPr>
                  <w:t>13</w:t>
                </w:r>
              </w:p>
              <w:p w:rsidR="00226C54" w:rsidRPr="00DB4025" w:rsidRDefault="00226C54" w:rsidP="00312C88">
                <w:pPr>
                  <w:jc w:val="right"/>
                  <w:rPr>
                    <w:rFonts w:ascii="Times New Roman" w:hAnsi="Times New Roman"/>
                    <w:sz w:val="20"/>
                  </w:rPr>
                </w:pPr>
                <w:r w:rsidRPr="00DB4025">
                  <w:rPr>
                    <w:rFonts w:ascii="Times New Roman" w:hAnsi="Times New Roman"/>
                    <w:sz w:val="20"/>
                  </w:rPr>
                  <w:t>14</w:t>
                </w:r>
              </w:p>
              <w:p w:rsidR="00226C54" w:rsidRPr="00DB4025" w:rsidRDefault="00226C54" w:rsidP="00312C88">
                <w:pPr>
                  <w:jc w:val="right"/>
                  <w:rPr>
                    <w:rFonts w:ascii="Times New Roman" w:hAnsi="Times New Roman"/>
                    <w:sz w:val="20"/>
                  </w:rPr>
                </w:pPr>
                <w:r w:rsidRPr="00DB4025">
                  <w:rPr>
                    <w:rFonts w:ascii="Times New Roman" w:hAnsi="Times New Roman"/>
                    <w:sz w:val="20"/>
                  </w:rPr>
                  <w:t>15</w:t>
                </w:r>
              </w:p>
              <w:p w:rsidR="00226C54" w:rsidRPr="00DB4025" w:rsidRDefault="00226C54" w:rsidP="00312C88">
                <w:pPr>
                  <w:jc w:val="right"/>
                  <w:rPr>
                    <w:rFonts w:ascii="Times New Roman" w:hAnsi="Times New Roman"/>
                    <w:sz w:val="20"/>
                  </w:rPr>
                </w:pPr>
                <w:r w:rsidRPr="00DB4025">
                  <w:rPr>
                    <w:rFonts w:ascii="Times New Roman" w:hAnsi="Times New Roman"/>
                    <w:sz w:val="20"/>
                  </w:rPr>
                  <w:t>16</w:t>
                </w:r>
              </w:p>
              <w:p w:rsidR="00226C54" w:rsidRPr="00DB4025" w:rsidRDefault="00226C54" w:rsidP="00312C88">
                <w:pPr>
                  <w:jc w:val="right"/>
                  <w:rPr>
                    <w:rFonts w:ascii="Times New Roman" w:hAnsi="Times New Roman"/>
                    <w:sz w:val="20"/>
                  </w:rPr>
                </w:pPr>
                <w:r w:rsidRPr="00DB4025">
                  <w:rPr>
                    <w:rFonts w:ascii="Times New Roman" w:hAnsi="Times New Roman"/>
                    <w:sz w:val="20"/>
                  </w:rPr>
                  <w:t>17</w:t>
                </w:r>
              </w:p>
              <w:p w:rsidR="00226C54" w:rsidRPr="00DB4025" w:rsidRDefault="00226C54" w:rsidP="00312C88">
                <w:pPr>
                  <w:jc w:val="right"/>
                  <w:rPr>
                    <w:rFonts w:ascii="Times New Roman" w:hAnsi="Times New Roman"/>
                    <w:sz w:val="20"/>
                  </w:rPr>
                </w:pPr>
                <w:r w:rsidRPr="00DB4025">
                  <w:rPr>
                    <w:rFonts w:ascii="Times New Roman" w:hAnsi="Times New Roman"/>
                    <w:sz w:val="20"/>
                  </w:rPr>
                  <w:t>18</w:t>
                </w:r>
              </w:p>
              <w:p w:rsidR="00226C54" w:rsidRPr="00DB4025" w:rsidRDefault="00226C54" w:rsidP="00312C88">
                <w:pPr>
                  <w:jc w:val="right"/>
                  <w:rPr>
                    <w:rFonts w:ascii="Times New Roman" w:hAnsi="Times New Roman"/>
                    <w:sz w:val="20"/>
                  </w:rPr>
                </w:pPr>
                <w:r w:rsidRPr="00DB4025">
                  <w:rPr>
                    <w:rFonts w:ascii="Times New Roman" w:hAnsi="Times New Roman"/>
                    <w:sz w:val="20"/>
                  </w:rPr>
                  <w:t>19</w:t>
                </w:r>
              </w:p>
              <w:p w:rsidR="00226C54" w:rsidRPr="00DB4025" w:rsidRDefault="00226C54" w:rsidP="00312C88">
                <w:pPr>
                  <w:jc w:val="right"/>
                  <w:rPr>
                    <w:rFonts w:ascii="Times New Roman" w:hAnsi="Times New Roman"/>
                    <w:sz w:val="20"/>
                  </w:rPr>
                </w:pPr>
                <w:r w:rsidRPr="00DB4025">
                  <w:rPr>
                    <w:rFonts w:ascii="Times New Roman" w:hAnsi="Times New Roman"/>
                    <w:sz w:val="20"/>
                  </w:rPr>
                  <w:t>20</w:t>
                </w:r>
              </w:p>
              <w:p w:rsidR="00226C54" w:rsidRPr="00DB4025" w:rsidRDefault="00226C54" w:rsidP="00312C88">
                <w:pPr>
                  <w:jc w:val="right"/>
                  <w:rPr>
                    <w:rFonts w:ascii="Times New Roman" w:hAnsi="Times New Roman"/>
                    <w:sz w:val="20"/>
                  </w:rPr>
                </w:pPr>
                <w:r w:rsidRPr="00DB4025">
                  <w:rPr>
                    <w:rFonts w:ascii="Times New Roman" w:hAnsi="Times New Roman"/>
                    <w:sz w:val="20"/>
                  </w:rPr>
                  <w:t>21</w:t>
                </w:r>
              </w:p>
              <w:p w:rsidR="00226C54" w:rsidRPr="00DB4025" w:rsidRDefault="00226C54" w:rsidP="00312C88">
                <w:pPr>
                  <w:jc w:val="right"/>
                  <w:rPr>
                    <w:rFonts w:ascii="Times New Roman" w:hAnsi="Times New Roman"/>
                    <w:sz w:val="20"/>
                  </w:rPr>
                </w:pPr>
                <w:r w:rsidRPr="00DB4025">
                  <w:rPr>
                    <w:rFonts w:ascii="Times New Roman" w:hAnsi="Times New Roman"/>
                    <w:sz w:val="20"/>
                  </w:rPr>
                  <w:t>22</w:t>
                </w:r>
              </w:p>
              <w:p w:rsidR="00226C54" w:rsidRPr="00DB4025" w:rsidRDefault="00226C54" w:rsidP="00312C88">
                <w:pPr>
                  <w:jc w:val="right"/>
                  <w:rPr>
                    <w:rFonts w:ascii="Times New Roman" w:hAnsi="Times New Roman"/>
                    <w:sz w:val="20"/>
                  </w:rPr>
                </w:pPr>
                <w:r w:rsidRPr="00DB4025">
                  <w:rPr>
                    <w:rFonts w:ascii="Times New Roman" w:hAnsi="Times New Roman"/>
                    <w:sz w:val="20"/>
                  </w:rPr>
                  <w:t>23</w:t>
                </w:r>
              </w:p>
              <w:p w:rsidR="00226C54" w:rsidRPr="00DB4025" w:rsidRDefault="00226C54" w:rsidP="00312C88">
                <w:pPr>
                  <w:jc w:val="right"/>
                  <w:rPr>
                    <w:rFonts w:ascii="Times New Roman" w:hAnsi="Times New Roman"/>
                    <w:sz w:val="20"/>
                  </w:rPr>
                </w:pPr>
                <w:r w:rsidRPr="00DB4025">
                  <w:rPr>
                    <w:rFonts w:ascii="Times New Roman" w:hAnsi="Times New Roman"/>
                    <w:sz w:val="20"/>
                  </w:rPr>
                  <w:t>24</w:t>
                </w:r>
              </w:p>
              <w:p w:rsidR="00226C54" w:rsidRPr="00DB4025" w:rsidRDefault="00226C54" w:rsidP="00312C88">
                <w:pPr>
                  <w:jc w:val="right"/>
                  <w:rPr>
                    <w:rFonts w:ascii="Times New Roman" w:hAnsi="Times New Roman"/>
                    <w:sz w:val="20"/>
                  </w:rPr>
                </w:pPr>
                <w:r w:rsidRPr="00DB4025">
                  <w:rPr>
                    <w:rFonts w:ascii="Times New Roman" w:hAnsi="Times New Roman"/>
                    <w:sz w:val="20"/>
                  </w:rPr>
                  <w:t>25</w:t>
                </w:r>
              </w:p>
              <w:p w:rsidR="00226C54" w:rsidRPr="00DB4025" w:rsidRDefault="00226C54" w:rsidP="00312C88">
                <w:pPr>
                  <w:jc w:val="right"/>
                  <w:rPr>
                    <w:rFonts w:ascii="Times New Roman" w:hAnsi="Times New Roman"/>
                    <w:sz w:val="20"/>
                  </w:rPr>
                </w:pPr>
                <w:r w:rsidRPr="00DB4025">
                  <w:rPr>
                    <w:rFonts w:ascii="Times New Roman" w:hAnsi="Times New Roman"/>
                    <w:sz w:val="20"/>
                  </w:rPr>
                  <w:t>26</w:t>
                </w:r>
              </w:p>
              <w:p w:rsidR="00226C54" w:rsidRPr="00DB4025" w:rsidRDefault="00226C54" w:rsidP="00312C88">
                <w:pPr>
                  <w:jc w:val="right"/>
                  <w:rPr>
                    <w:rFonts w:ascii="Times New Roman" w:hAnsi="Times New Roman"/>
                    <w:sz w:val="20"/>
                  </w:rPr>
                </w:pPr>
                <w:r w:rsidRPr="00DB4025">
                  <w:rPr>
                    <w:rFonts w:ascii="Times New Roman" w:hAnsi="Times New Roman"/>
                    <w:sz w:val="20"/>
                  </w:rPr>
                  <w:t>27</w:t>
                </w:r>
              </w:p>
              <w:p w:rsidR="00226C54" w:rsidRPr="00DB4025" w:rsidRDefault="00226C54" w:rsidP="00312C88">
                <w:pPr>
                  <w:jc w:val="right"/>
                  <w:rPr>
                    <w:rFonts w:ascii="Times New Roman" w:hAnsi="Times New Roman"/>
                    <w:sz w:val="20"/>
                  </w:rPr>
                </w:pPr>
                <w:r w:rsidRPr="00DB4025">
                  <w:rPr>
                    <w:rFonts w:ascii="Times New Roman" w:hAnsi="Times New Roman"/>
                    <w:sz w:val="20"/>
                  </w:rPr>
                  <w:t>28</w:t>
                </w:r>
              </w:p>
              <w:p w:rsidR="00226C54" w:rsidRPr="00DB4025" w:rsidRDefault="00226C54" w:rsidP="00312C88">
                <w:pPr>
                  <w:jc w:val="right"/>
                  <w:rPr>
                    <w:rFonts w:ascii="Times New Roman" w:hAnsi="Times New Roman"/>
                    <w:sz w:val="20"/>
                  </w:rPr>
                </w:pPr>
              </w:p>
            </w:txbxContent>
          </v:textbox>
          <w10:wrap anchorx="margin" anchory="margin"/>
        </v:shape>
      </w:pict>
    </w:r>
    <w:r>
      <w:rPr>
        <w:noProof/>
      </w:rPr>
      <w:pict>
        <v:line id="RightBorder" o:spid="_x0000_s26631" style="position:absolute;z-index:251656192;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468pt,0" to="468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">
          <w10:wrap anchorx="margin" anchory="page"/>
        </v:line>
      </w:pict>
    </w:r>
    <w:r>
      <w:rPr>
        <w:noProof/>
      </w:rPr>
      <w:pict>
        <v:line id="LeftBorder2" o:spid="_x0000_s26630" style="position:absolute;z-index:251655168;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7.2pt,0" to="-7.2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">
          <w10:wrap anchorx="margin" anchory="page"/>
        </v:line>
      </w:pict>
    </w:r>
    <w:r>
      <w:rPr>
        <w:noProof/>
      </w:rPr>
      <w:pict>
        <v:line id="LeftBorder1" o:spid="_x0000_s26629" style="position:absolute;z-index:251654144;visibility:visible;mso-wrap-style:square;mso-width-percent:0;mso-height-percent:0;mso-wrap-distance-left:3.17489mm;mso-wrap-distance-top:0;mso-wrap-distance-right:3.17489mm;mso-wrap-distance-bottom:0;mso-position-horizontal:absolute;mso-position-horizontal-relative:margin;mso-position-vertical:absolute;mso-position-vertical-relative:page;mso-width-percent:0;mso-height-percent:0;mso-width-relative:page;mso-height-relative:page" from="-3.6pt,0" to="-3.6pt,1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">
          <w10:wrap anchorx="margin" anchory="page"/>
        </v:lin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26C54" w:rsidRPr="003B50E1" w:rsidRDefault="000876BD">
    <w:pPr>
      <w:pStyle w:val="Header"/>
      <w:rPr>
        <w:rFonts w:ascii="Times New Roman" w:hAnsi="Times New Roman"/>
      </w:rPr>
    </w:pPr>
    <w:r>
      <w:rPr>
        <w:rFonts w:ascii="Times New Roman" w:hAnsi="Times New Roman"/>
        <w:noProof/>
      </w:rPr>
      <w:pict>
        <v:shapetype id="_x0000_t202" coordsize="21600,21600" o:spt="202" path="m,l,21600r21600,l21600,xe">
          <v:stroke joinstyle="miter"/>
          <v:path gradientshapeok="t" o:connecttype="rect"/>
        </v:shapetype>
        <v:shape id="_x0000_s26628" type="#_x0000_t202" style="position:absolute;margin-left:-50.4pt;margin-top:-.5pt;width:36pt;height:6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" stroked="f">
          <v:textbox inset="0,0,0,0">
            <w:txbxContent>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3</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4</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5</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6</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7</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8</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9</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10</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11</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12</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13</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14</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15</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16</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17</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18</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19</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20</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21</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22</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23</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24</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25</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26</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27</w:t>
                </w:r>
              </w:p>
              <w:p w:rsidR="00226C54" w:rsidRPr="00791F20" w:rsidRDefault="00226C54" w:rsidP="00BC4688">
                <w:pPr>
                  <w:spacing w:line="480" w:lineRule="exact"/>
                  <w:jc w:val="right"/>
                  <w:rPr>
                    <w:rFonts w:ascii="Times New Roman" w:hAnsi="Times New Roman"/>
                    <w:szCs w:val="18"/>
                  </w:rPr>
                </w:pPr>
                <w:r w:rsidRPr="00791F20">
                  <w:rPr>
                    <w:rFonts w:ascii="Times New Roman" w:hAnsi="Times New Roman"/>
                    <w:szCs w:val="18"/>
                  </w:rPr>
                  <w:t>28</w:t>
                </w:r>
              </w:p>
              <w:p w:rsidR="00226C54" w:rsidRPr="00791F20" w:rsidRDefault="00226C54" w:rsidP="00BC4688">
                <w:pPr>
                  <w:spacing w:line="480" w:lineRule="exact"/>
                  <w:jc w:val="right"/>
                  <w:rPr>
                    <w:rFonts w:ascii="Times New Roman" w:hAnsi="Times New Roman"/>
                    <w:szCs w:val="18"/>
                  </w:rPr>
                </w:pPr>
              </w:p>
            </w:txbxContent>
          </v:textbox>
          <w10:wrap anchorx="margin" anchory="margin"/>
        </v:shape>
      </w:pict>
    </w:r>
    <w:r>
      <w:rPr>
        <w:rFonts w:ascii="Times New Roman" w:hAnsi="Times New Roman"/>
        <w:noProof/>
      </w:rPr>
      <w:pict>
        <v:line id="_x0000_s26627" style="position:absolute;z-index:251660288;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468pt,25.25pt" to="468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">
          <w10:wrap anchorx="margin" anchory="page"/>
        </v:line>
      </w:pict>
    </w:r>
    <w:r>
      <w:rPr>
        <w:rFonts w:ascii="Times New Roman" w:hAnsi="Times New Roman"/>
        <w:noProof/>
      </w:rPr>
      <w:pict>
        <v:line id="_x0000_s26626" style="position:absolute;z-index:251658240;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3.6pt,25.25pt" to="-3.6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">
          <w10:wrap anchorx="margin" anchory="page"/>
        </v:line>
      </w:pict>
    </w:r>
    <w:r>
      <w:rPr>
        <w:rFonts w:ascii="Times New Roman" w:hAnsi="Times New Roman"/>
        <w:noProof/>
      </w:rPr>
      <w:pict>
        <v:line id="_x0000_s26625" style="position:absolute;z-index:251659264;visibility:visible;mso-wrap-style:square;mso-width-percent:0;mso-height-percent:0;mso-wrap-distance-left:3.17497mm;mso-wrap-distance-top:0;mso-wrap-distance-right:3.17497mm;mso-wrap-distance-bottom:0;mso-position-horizontal:absolute;mso-position-horizontal-relative:margin;mso-position-vertical:absolute;mso-position-vertical-relative:page;mso-width-percent:0;mso-height-percent:0;mso-width-relative:page;mso-height-relative:page" from="-7.2pt,25.25pt" to="-7.2pt,732.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">
          <w10:wrap anchorx="margin" anchory="page"/>
        </v:lin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7208D5"/>
    <w:multiLevelType w:val="hybridMultilevel"/>
    <w:tmpl w:val="4AD89A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F859C4"/>
    <w:multiLevelType w:val="multilevel"/>
    <w:tmpl w:val="CADC0E22"/>
    <w:name w:val="zzmpPleading1||Pleading1|2|5|1|1|4|41||1|4|33||1|4|33||1|4|33||1|4|33||1|4|32||1|4|32||1|4|32||1|4|32||"/>
    <w:lvl w:ilvl="0">
      <w:start w:val="1"/>
      <w:numFmt w:val="upperRoman"/>
      <w:pStyle w:val="Pleading1L1"/>
      <w:lvlText w:val="%1."/>
      <w:lvlJc w:val="left"/>
      <w:pPr>
        <w:tabs>
          <w:tab w:val="num" w:pos="720"/>
        </w:tabs>
        <w:ind w:left="720" w:hanging="720"/>
      </w:pPr>
      <w:rPr>
        <w:rFonts w:ascii="Times New Roman" w:hAnsi="Times New Roman" w:cs="Times New Roman"/>
        <w:b/>
        <w:i w:val="0"/>
        <w:caps w:val="0"/>
        <w:smallCaps w:val="0"/>
        <w:strike w:val="0"/>
        <w:dstrike w:val="0"/>
        <w:vanish w:val="0"/>
        <w:color w:val="000000"/>
        <w:u w:val="none"/>
        <w:vertAlign w:val="baseline"/>
      </w:rPr>
    </w:lvl>
    <w:lvl w:ilvl="1">
      <w:start w:val="1"/>
      <w:numFmt w:val="upperLetter"/>
      <w:pStyle w:val="Pleading1L2"/>
      <w:lvlText w:val="%2."/>
      <w:lvlJc w:val="left"/>
      <w:pPr>
        <w:tabs>
          <w:tab w:val="num" w:pos="1440"/>
        </w:tabs>
        <w:ind w:left="1440" w:hanging="720"/>
      </w:pPr>
      <w:rPr>
        <w:rFonts w:ascii="Times New Roman" w:hAnsi="Times New Roman" w:cs="Times New Roman"/>
        <w:b/>
        <w:i w:val="0"/>
        <w:caps w:val="0"/>
        <w:smallCaps w:val="0"/>
        <w:strike w:val="0"/>
        <w:dstrike w:val="0"/>
        <w:vanish w:val="0"/>
        <w:color w:val="000000"/>
        <w:u w:val="none"/>
        <w:vertAlign w:val="baseline"/>
      </w:rPr>
    </w:lvl>
    <w:lvl w:ilvl="2">
      <w:start w:val="1"/>
      <w:numFmt w:val="decimal"/>
      <w:pStyle w:val="Pleading1L3"/>
      <w:lvlText w:val="%3."/>
      <w:lvlJc w:val="left"/>
      <w:pPr>
        <w:tabs>
          <w:tab w:val="num" w:pos="2160"/>
        </w:tabs>
        <w:ind w:left="2160" w:hanging="720"/>
      </w:pPr>
      <w:rPr>
        <w:rFonts w:ascii="Times New Roman" w:hAnsi="Times New Roman" w:cs="Times New Roman"/>
        <w:b/>
        <w:i w:val="0"/>
        <w:caps w:val="0"/>
        <w:smallCaps w:val="0"/>
        <w:strike w:val="0"/>
        <w:dstrike w:val="0"/>
        <w:vanish w:val="0"/>
        <w:color w:val="000000"/>
        <w:u w:val="none"/>
        <w:vertAlign w:val="baseline"/>
      </w:rPr>
    </w:lvl>
    <w:lvl w:ilvl="3">
      <w:start w:val="1"/>
      <w:numFmt w:val="lowerLetter"/>
      <w:pStyle w:val="Pleading1L4"/>
      <w:lvlText w:val="%4."/>
      <w:lvlJc w:val="left"/>
      <w:pPr>
        <w:tabs>
          <w:tab w:val="num" w:pos="2880"/>
        </w:tabs>
        <w:ind w:left="2880" w:hanging="720"/>
      </w:pPr>
      <w:rPr>
        <w:rFonts w:ascii="Times New Roman" w:hAnsi="Times New Roman" w:cs="Times New Roman"/>
        <w:b/>
        <w:i w:val="0"/>
        <w:caps w:val="0"/>
        <w:smallCaps w:val="0"/>
        <w:strike w:val="0"/>
        <w:dstrike w:val="0"/>
        <w:vanish w:val="0"/>
        <w:color w:val="000000"/>
        <w:u w:val="none"/>
        <w:vertAlign w:val="baseline"/>
      </w:rPr>
    </w:lvl>
    <w:lvl w:ilvl="4">
      <w:start w:val="1"/>
      <w:numFmt w:val="decimal"/>
      <w:pStyle w:val="Pleading1L5"/>
      <w:lvlText w:val="(%5)"/>
      <w:lvlJc w:val="left"/>
      <w:pPr>
        <w:tabs>
          <w:tab w:val="num" w:pos="3600"/>
        </w:tabs>
        <w:ind w:left="3600" w:hanging="720"/>
      </w:pPr>
      <w:rPr>
        <w:rFonts w:ascii="Times New Roman" w:hAnsi="Times New Roman" w:cs="Times New Roman"/>
        <w:b/>
        <w:i w:val="0"/>
        <w:caps w:val="0"/>
        <w:smallCaps w:val="0"/>
        <w:strike w:val="0"/>
        <w:dstrike w:val="0"/>
        <w:vanish w:val="0"/>
        <w:color w:val="000000"/>
        <w:u w:val="none"/>
        <w:vertAlign w:val="baseline"/>
      </w:rPr>
    </w:lvl>
    <w:lvl w:ilvl="5">
      <w:start w:val="1"/>
      <w:numFmt w:val="lowerLetter"/>
      <w:pStyle w:val="Pleading1L6"/>
      <w:lvlText w:val="(%6)"/>
      <w:lvlJc w:val="left"/>
      <w:pPr>
        <w:tabs>
          <w:tab w:val="num" w:pos="4320"/>
        </w:tabs>
        <w:ind w:left="4320" w:hanging="720"/>
      </w:pPr>
      <w:rPr>
        <w:rFonts w:ascii="Times New Roman" w:hAnsi="Times New Roman" w:cs="Times New Roman"/>
        <w:b w:val="0"/>
        <w:i w:val="0"/>
        <w:caps w:val="0"/>
        <w:smallCaps w:val="0"/>
        <w:strike w:val="0"/>
        <w:dstrike w:val="0"/>
        <w:vanish w:val="0"/>
        <w:color w:val="000000"/>
        <w:u w:val="none"/>
        <w:vertAlign w:val="baseline"/>
      </w:rPr>
    </w:lvl>
    <w:lvl w:ilvl="6">
      <w:start w:val="1"/>
      <w:numFmt w:val="lowerRoman"/>
      <w:pStyle w:val="Pleading1L7"/>
      <w:lvlText w:val="(%7)"/>
      <w:lvlJc w:val="left"/>
      <w:pPr>
        <w:tabs>
          <w:tab w:val="num" w:pos="5040"/>
        </w:tabs>
        <w:ind w:left="5040" w:hanging="720"/>
      </w:pPr>
      <w:rPr>
        <w:rFonts w:ascii="Times New Roman" w:hAnsi="Times New Roman" w:cs="Times New Roman"/>
        <w:b w:val="0"/>
        <w:i w:val="0"/>
        <w:caps w:val="0"/>
        <w:smallCaps w:val="0"/>
        <w:strike w:val="0"/>
        <w:dstrike w:val="0"/>
        <w:vanish w:val="0"/>
        <w:color w:val="000000"/>
        <w:u w:val="none"/>
        <w:vertAlign w:val="baseline"/>
      </w:rPr>
    </w:lvl>
    <w:lvl w:ilvl="7">
      <w:start w:val="1"/>
      <w:numFmt w:val="lowerLetter"/>
      <w:pStyle w:val="Pleading1L8"/>
      <w:lvlText w:val="%8)"/>
      <w:lvlJc w:val="left"/>
      <w:pPr>
        <w:tabs>
          <w:tab w:val="num" w:pos="5760"/>
        </w:tabs>
        <w:ind w:left="5760" w:hanging="720"/>
      </w:pPr>
      <w:rPr>
        <w:rFonts w:ascii="Times New Roman" w:hAnsi="Times New Roman" w:cs="Times New Roman"/>
        <w:b w:val="0"/>
        <w:i w:val="0"/>
        <w:caps w:val="0"/>
        <w:smallCaps w:val="0"/>
        <w:strike w:val="0"/>
        <w:dstrike w:val="0"/>
        <w:vanish w:val="0"/>
        <w:color w:val="000000"/>
        <w:u w:val="none"/>
        <w:vertAlign w:val="baseline"/>
      </w:rPr>
    </w:lvl>
    <w:lvl w:ilvl="8">
      <w:start w:val="1"/>
      <w:numFmt w:val="lowerRoman"/>
      <w:pStyle w:val="Pleading1L9"/>
      <w:lvlText w:val="%9)"/>
      <w:lvlJc w:val="left"/>
      <w:pPr>
        <w:tabs>
          <w:tab w:val="num" w:pos="6480"/>
        </w:tabs>
        <w:ind w:left="6480" w:hanging="720"/>
      </w:pPr>
      <w:rPr>
        <w:rFonts w:ascii="Times New Roman" w:hAnsi="Times New Roman" w:cs="Times New Roman"/>
        <w:b w:val="0"/>
        <w:i w:val="0"/>
        <w:caps w:val="0"/>
        <w:smallCaps w:val="0"/>
        <w:strike w:val="0"/>
        <w:dstrike w:val="0"/>
        <w:vanish w:val="0"/>
        <w:color w:val="000000"/>
        <w:u w:val="none"/>
        <w:vertAlign w:val="baseline"/>
      </w:rPr>
    </w:lvl>
  </w:abstractNum>
  <w:abstractNum w:abstractNumId="2" w15:restartNumberingAfterBreak="0">
    <w:nsid w:val="182F6B8C"/>
    <w:multiLevelType w:val="hybridMultilevel"/>
    <w:tmpl w:val="2068B4F8"/>
    <w:lvl w:ilvl="0" w:tplc="C3F4E4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02A3014"/>
    <w:multiLevelType w:val="hybridMultilevel"/>
    <w:tmpl w:val="0E1242EA"/>
    <w:lvl w:ilvl="0" w:tplc="04090019">
      <w:start w:val="3"/>
      <w:numFmt w:val="lowerLetter"/>
      <w:lvlText w:val="%1."/>
      <w:lvlJc w:val="left"/>
      <w:pPr>
        <w:ind w:left="1800"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325346E9"/>
    <w:multiLevelType w:val="hybridMultilevel"/>
    <w:tmpl w:val="4D4816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8341B1"/>
    <w:multiLevelType w:val="hybridMultilevel"/>
    <w:tmpl w:val="B9AA251C"/>
    <w:lvl w:ilvl="0" w:tplc="0409001B">
      <w:start w:val="1"/>
      <w:numFmt w:val="lowerRoman"/>
      <w:lvlText w:val="%1."/>
      <w:lvlJc w:val="right"/>
      <w:pPr>
        <w:ind w:left="3060" w:hanging="360"/>
      </w:p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6" w15:restartNumberingAfterBreak="0">
    <w:nsid w:val="4E7361DC"/>
    <w:multiLevelType w:val="hybridMultilevel"/>
    <w:tmpl w:val="F432D880"/>
    <w:lvl w:ilvl="0" w:tplc="63229CC6">
      <w:start w:val="1"/>
      <w:numFmt w:val="upperRoman"/>
      <w:lvlText w:val="%1."/>
      <w:lvlJc w:val="right"/>
      <w:pPr>
        <w:ind w:left="1440" w:hanging="360"/>
      </w:pPr>
      <w:rPr>
        <w:b/>
      </w:rPr>
    </w:lvl>
    <w:lvl w:ilvl="1" w:tplc="04090015">
      <w:start w:val="1"/>
      <w:numFmt w:val="upp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71F056C4"/>
    <w:multiLevelType w:val="hybridMultilevel"/>
    <w:tmpl w:val="4E4C277C"/>
    <w:lvl w:ilvl="0" w:tplc="7A60281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60C6FA3"/>
    <w:multiLevelType w:val="hybridMultilevel"/>
    <w:tmpl w:val="09AED9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3"/>
  </w:num>
  <w:num w:numId="4">
    <w:abstractNumId w:val="2"/>
  </w:num>
  <w:num w:numId="5">
    <w:abstractNumId w:val="7"/>
  </w:num>
  <w:num w:numId="6">
    <w:abstractNumId w:val="5"/>
  </w:num>
  <w:num w:numId="7">
    <w:abstractNumId w:val="8"/>
  </w:num>
  <w:num w:numId="8">
    <w:abstractNumId w:val="4"/>
  </w:num>
  <w:num w:numId="9">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90"/>
  <w:drawingGridVerticalSpacing w:val="187"/>
  <w:displayHorizontalDrawingGridEvery w:val="2"/>
  <w:noPunctuationKerning/>
  <w:characterSpacingControl w:val="doNotCompress"/>
  <w:hdrShapeDefaults>
    <o:shapedefaults v:ext="edit" spidmax="26635"/>
    <o:shapelayout v:ext="edit">
      <o:idmap v:ext="edit" data="26"/>
    </o:shapelayout>
  </w:hdrShapeDefaults>
  <w:footnotePr>
    <w:footnote w:id="-1"/>
    <w:footnote w:id="0"/>
  </w:footnotePr>
  <w:endnotePr>
    <w:endnote w:id="-1"/>
    <w:endnote w:id="0"/>
  </w:endnotePr>
  <w:compat>
    <w:adjustLineHeightInTable/>
    <w:compatSetting w:name="compatibilityMode" w:uri="http://schemas.microsoft.com/office/word" w:val="12"/>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rsids>
    <w:rsidRoot w:val="00437BBC"/>
    <w:rsid w:val="0000309A"/>
    <w:rsid w:val="000049FC"/>
    <w:rsid w:val="000053A4"/>
    <w:rsid w:val="00011306"/>
    <w:rsid w:val="00013BB0"/>
    <w:rsid w:val="000162B2"/>
    <w:rsid w:val="00021316"/>
    <w:rsid w:val="00024571"/>
    <w:rsid w:val="0002634A"/>
    <w:rsid w:val="000268A5"/>
    <w:rsid w:val="000321CD"/>
    <w:rsid w:val="00033706"/>
    <w:rsid w:val="000342B9"/>
    <w:rsid w:val="00036D60"/>
    <w:rsid w:val="000416BD"/>
    <w:rsid w:val="00041BA1"/>
    <w:rsid w:val="00041E4C"/>
    <w:rsid w:val="00041F23"/>
    <w:rsid w:val="00042169"/>
    <w:rsid w:val="00046332"/>
    <w:rsid w:val="0004739D"/>
    <w:rsid w:val="0005367E"/>
    <w:rsid w:val="00053C22"/>
    <w:rsid w:val="00053CE4"/>
    <w:rsid w:val="000543C3"/>
    <w:rsid w:val="00055B24"/>
    <w:rsid w:val="00055CC5"/>
    <w:rsid w:val="00056226"/>
    <w:rsid w:val="00056D18"/>
    <w:rsid w:val="00062EE5"/>
    <w:rsid w:val="000652E3"/>
    <w:rsid w:val="00065813"/>
    <w:rsid w:val="00066753"/>
    <w:rsid w:val="00066C6F"/>
    <w:rsid w:val="00067E6D"/>
    <w:rsid w:val="00067F38"/>
    <w:rsid w:val="00067F9D"/>
    <w:rsid w:val="000704CD"/>
    <w:rsid w:val="00072099"/>
    <w:rsid w:val="00072784"/>
    <w:rsid w:val="00076260"/>
    <w:rsid w:val="0007629F"/>
    <w:rsid w:val="000767E5"/>
    <w:rsid w:val="0008182B"/>
    <w:rsid w:val="000826A7"/>
    <w:rsid w:val="00082B22"/>
    <w:rsid w:val="00083095"/>
    <w:rsid w:val="00083B4B"/>
    <w:rsid w:val="00083EB2"/>
    <w:rsid w:val="00084867"/>
    <w:rsid w:val="00086C84"/>
    <w:rsid w:val="000876BD"/>
    <w:rsid w:val="00087897"/>
    <w:rsid w:val="00087932"/>
    <w:rsid w:val="0009030F"/>
    <w:rsid w:val="000903C0"/>
    <w:rsid w:val="000921D5"/>
    <w:rsid w:val="000924D3"/>
    <w:rsid w:val="00092ABE"/>
    <w:rsid w:val="00093719"/>
    <w:rsid w:val="000957F4"/>
    <w:rsid w:val="0009595E"/>
    <w:rsid w:val="000966DB"/>
    <w:rsid w:val="000A0A61"/>
    <w:rsid w:val="000A0EED"/>
    <w:rsid w:val="000A2DDC"/>
    <w:rsid w:val="000A46BB"/>
    <w:rsid w:val="000A4A2D"/>
    <w:rsid w:val="000A4D26"/>
    <w:rsid w:val="000B03CE"/>
    <w:rsid w:val="000B0616"/>
    <w:rsid w:val="000B10BA"/>
    <w:rsid w:val="000B1AFD"/>
    <w:rsid w:val="000B1C1E"/>
    <w:rsid w:val="000B2148"/>
    <w:rsid w:val="000B3E0D"/>
    <w:rsid w:val="000B4D50"/>
    <w:rsid w:val="000B64EB"/>
    <w:rsid w:val="000C204C"/>
    <w:rsid w:val="000C2BDA"/>
    <w:rsid w:val="000C7A9C"/>
    <w:rsid w:val="000C7E28"/>
    <w:rsid w:val="000D0204"/>
    <w:rsid w:val="000D09BE"/>
    <w:rsid w:val="000D21A2"/>
    <w:rsid w:val="000D5825"/>
    <w:rsid w:val="000D7677"/>
    <w:rsid w:val="000D7FEA"/>
    <w:rsid w:val="000E2C04"/>
    <w:rsid w:val="000E5726"/>
    <w:rsid w:val="000E629A"/>
    <w:rsid w:val="000F189C"/>
    <w:rsid w:val="000F2A35"/>
    <w:rsid w:val="000F31F3"/>
    <w:rsid w:val="000F459F"/>
    <w:rsid w:val="000F4FC9"/>
    <w:rsid w:val="000F5AFD"/>
    <w:rsid w:val="000F5DB6"/>
    <w:rsid w:val="000F6AE5"/>
    <w:rsid w:val="00100495"/>
    <w:rsid w:val="0010183D"/>
    <w:rsid w:val="00103706"/>
    <w:rsid w:val="00106455"/>
    <w:rsid w:val="00106E3E"/>
    <w:rsid w:val="001100D3"/>
    <w:rsid w:val="00110426"/>
    <w:rsid w:val="00112A5F"/>
    <w:rsid w:val="00113AA8"/>
    <w:rsid w:val="00113B5E"/>
    <w:rsid w:val="00114741"/>
    <w:rsid w:val="001156C2"/>
    <w:rsid w:val="00122317"/>
    <w:rsid w:val="0012241E"/>
    <w:rsid w:val="00125447"/>
    <w:rsid w:val="001274F8"/>
    <w:rsid w:val="001302D3"/>
    <w:rsid w:val="0013065B"/>
    <w:rsid w:val="001322DE"/>
    <w:rsid w:val="001348E8"/>
    <w:rsid w:val="0013588B"/>
    <w:rsid w:val="00136900"/>
    <w:rsid w:val="00136E15"/>
    <w:rsid w:val="00137687"/>
    <w:rsid w:val="001410E9"/>
    <w:rsid w:val="001435D2"/>
    <w:rsid w:val="001459DB"/>
    <w:rsid w:val="00150139"/>
    <w:rsid w:val="001512C6"/>
    <w:rsid w:val="00151863"/>
    <w:rsid w:val="00151D8A"/>
    <w:rsid w:val="0015286F"/>
    <w:rsid w:val="00152A79"/>
    <w:rsid w:val="001544A6"/>
    <w:rsid w:val="00155470"/>
    <w:rsid w:val="001555C8"/>
    <w:rsid w:val="00156075"/>
    <w:rsid w:val="00160D21"/>
    <w:rsid w:val="0016179B"/>
    <w:rsid w:val="00161FDD"/>
    <w:rsid w:val="00163572"/>
    <w:rsid w:val="00163C0F"/>
    <w:rsid w:val="001656D6"/>
    <w:rsid w:val="00166AF3"/>
    <w:rsid w:val="00172450"/>
    <w:rsid w:val="00172880"/>
    <w:rsid w:val="00176C93"/>
    <w:rsid w:val="00177F28"/>
    <w:rsid w:val="00180DFD"/>
    <w:rsid w:val="00182B90"/>
    <w:rsid w:val="00183806"/>
    <w:rsid w:val="00183927"/>
    <w:rsid w:val="00183A64"/>
    <w:rsid w:val="00183D7E"/>
    <w:rsid w:val="00192499"/>
    <w:rsid w:val="00195774"/>
    <w:rsid w:val="00195B50"/>
    <w:rsid w:val="0019670A"/>
    <w:rsid w:val="001A261B"/>
    <w:rsid w:val="001A2D40"/>
    <w:rsid w:val="001A3776"/>
    <w:rsid w:val="001A403D"/>
    <w:rsid w:val="001A53B8"/>
    <w:rsid w:val="001A54DC"/>
    <w:rsid w:val="001B0B1C"/>
    <w:rsid w:val="001B1A58"/>
    <w:rsid w:val="001B3B04"/>
    <w:rsid w:val="001B4CC4"/>
    <w:rsid w:val="001B4FA5"/>
    <w:rsid w:val="001B58CC"/>
    <w:rsid w:val="001B6C6D"/>
    <w:rsid w:val="001B6F13"/>
    <w:rsid w:val="001B7D12"/>
    <w:rsid w:val="001B7FAD"/>
    <w:rsid w:val="001C2560"/>
    <w:rsid w:val="001C25C1"/>
    <w:rsid w:val="001C3112"/>
    <w:rsid w:val="001C3732"/>
    <w:rsid w:val="001C4B8A"/>
    <w:rsid w:val="001C5F55"/>
    <w:rsid w:val="001C6424"/>
    <w:rsid w:val="001C6465"/>
    <w:rsid w:val="001C648B"/>
    <w:rsid w:val="001C6D9E"/>
    <w:rsid w:val="001C714F"/>
    <w:rsid w:val="001C73A9"/>
    <w:rsid w:val="001D13A1"/>
    <w:rsid w:val="001D4A63"/>
    <w:rsid w:val="001D61BA"/>
    <w:rsid w:val="001D666D"/>
    <w:rsid w:val="001E2C2A"/>
    <w:rsid w:val="001E6437"/>
    <w:rsid w:val="001E6B73"/>
    <w:rsid w:val="001E78BC"/>
    <w:rsid w:val="001F312D"/>
    <w:rsid w:val="001F3C8A"/>
    <w:rsid w:val="001F423F"/>
    <w:rsid w:val="001F6182"/>
    <w:rsid w:val="001F679C"/>
    <w:rsid w:val="001F7374"/>
    <w:rsid w:val="00200091"/>
    <w:rsid w:val="002000DE"/>
    <w:rsid w:val="00200DC6"/>
    <w:rsid w:val="0020263F"/>
    <w:rsid w:val="00204409"/>
    <w:rsid w:val="0020566F"/>
    <w:rsid w:val="0020622D"/>
    <w:rsid w:val="002067DF"/>
    <w:rsid w:val="00207502"/>
    <w:rsid w:val="002079BF"/>
    <w:rsid w:val="00210870"/>
    <w:rsid w:val="00211FA7"/>
    <w:rsid w:val="00213E1D"/>
    <w:rsid w:val="00213F43"/>
    <w:rsid w:val="0021416A"/>
    <w:rsid w:val="0021441F"/>
    <w:rsid w:val="00217A31"/>
    <w:rsid w:val="00217C9C"/>
    <w:rsid w:val="002223E3"/>
    <w:rsid w:val="00222F90"/>
    <w:rsid w:val="00223743"/>
    <w:rsid w:val="00224547"/>
    <w:rsid w:val="00225F53"/>
    <w:rsid w:val="00225FBA"/>
    <w:rsid w:val="00226C54"/>
    <w:rsid w:val="0023044C"/>
    <w:rsid w:val="00232423"/>
    <w:rsid w:val="002326AD"/>
    <w:rsid w:val="00232C57"/>
    <w:rsid w:val="00235DF6"/>
    <w:rsid w:val="00236265"/>
    <w:rsid w:val="00240079"/>
    <w:rsid w:val="00240498"/>
    <w:rsid w:val="0024138E"/>
    <w:rsid w:val="002447DF"/>
    <w:rsid w:val="00244E0E"/>
    <w:rsid w:val="002506CE"/>
    <w:rsid w:val="0025193D"/>
    <w:rsid w:val="002519EA"/>
    <w:rsid w:val="002541DB"/>
    <w:rsid w:val="00254407"/>
    <w:rsid w:val="00256103"/>
    <w:rsid w:val="00263CEC"/>
    <w:rsid w:val="0026551F"/>
    <w:rsid w:val="00266302"/>
    <w:rsid w:val="00270B4C"/>
    <w:rsid w:val="002714EB"/>
    <w:rsid w:val="002743A4"/>
    <w:rsid w:val="00275F11"/>
    <w:rsid w:val="0027641A"/>
    <w:rsid w:val="00277215"/>
    <w:rsid w:val="00277313"/>
    <w:rsid w:val="00277580"/>
    <w:rsid w:val="00281239"/>
    <w:rsid w:val="00283320"/>
    <w:rsid w:val="0028485F"/>
    <w:rsid w:val="00285615"/>
    <w:rsid w:val="002859B1"/>
    <w:rsid w:val="00285C1B"/>
    <w:rsid w:val="00285C46"/>
    <w:rsid w:val="002871BB"/>
    <w:rsid w:val="00287228"/>
    <w:rsid w:val="00287333"/>
    <w:rsid w:val="002922C5"/>
    <w:rsid w:val="002950B2"/>
    <w:rsid w:val="002951B7"/>
    <w:rsid w:val="002A08B2"/>
    <w:rsid w:val="002A1569"/>
    <w:rsid w:val="002A3027"/>
    <w:rsid w:val="002A3A52"/>
    <w:rsid w:val="002A3BEF"/>
    <w:rsid w:val="002A3F35"/>
    <w:rsid w:val="002A5367"/>
    <w:rsid w:val="002A54BA"/>
    <w:rsid w:val="002A6330"/>
    <w:rsid w:val="002A6682"/>
    <w:rsid w:val="002A66E9"/>
    <w:rsid w:val="002A68E2"/>
    <w:rsid w:val="002A6AE3"/>
    <w:rsid w:val="002B03F3"/>
    <w:rsid w:val="002B0BE8"/>
    <w:rsid w:val="002B32FD"/>
    <w:rsid w:val="002B62F1"/>
    <w:rsid w:val="002B7AA0"/>
    <w:rsid w:val="002C0172"/>
    <w:rsid w:val="002C28EB"/>
    <w:rsid w:val="002C2DAF"/>
    <w:rsid w:val="002C39E8"/>
    <w:rsid w:val="002C3E4D"/>
    <w:rsid w:val="002C4007"/>
    <w:rsid w:val="002C52AE"/>
    <w:rsid w:val="002C5B77"/>
    <w:rsid w:val="002D05CE"/>
    <w:rsid w:val="002D0C4A"/>
    <w:rsid w:val="002D4B8A"/>
    <w:rsid w:val="002D59C0"/>
    <w:rsid w:val="002D5C19"/>
    <w:rsid w:val="002D764A"/>
    <w:rsid w:val="002D7C91"/>
    <w:rsid w:val="002E0B24"/>
    <w:rsid w:val="002E20E7"/>
    <w:rsid w:val="002E3A32"/>
    <w:rsid w:val="002E3AC3"/>
    <w:rsid w:val="002E3DDE"/>
    <w:rsid w:val="002E45F4"/>
    <w:rsid w:val="002E5240"/>
    <w:rsid w:val="002E5700"/>
    <w:rsid w:val="002E6E3F"/>
    <w:rsid w:val="002E7756"/>
    <w:rsid w:val="002E7C37"/>
    <w:rsid w:val="002F5D77"/>
    <w:rsid w:val="002F6632"/>
    <w:rsid w:val="00300E95"/>
    <w:rsid w:val="00301216"/>
    <w:rsid w:val="003033B5"/>
    <w:rsid w:val="00303484"/>
    <w:rsid w:val="00305491"/>
    <w:rsid w:val="003059B5"/>
    <w:rsid w:val="0030673B"/>
    <w:rsid w:val="0031130E"/>
    <w:rsid w:val="00311530"/>
    <w:rsid w:val="0031197B"/>
    <w:rsid w:val="00311F18"/>
    <w:rsid w:val="00312C88"/>
    <w:rsid w:val="00313D4F"/>
    <w:rsid w:val="00313F2E"/>
    <w:rsid w:val="00314CF6"/>
    <w:rsid w:val="00316F9B"/>
    <w:rsid w:val="00322BF4"/>
    <w:rsid w:val="00322FFE"/>
    <w:rsid w:val="00324753"/>
    <w:rsid w:val="0032547D"/>
    <w:rsid w:val="00330705"/>
    <w:rsid w:val="00330CFF"/>
    <w:rsid w:val="0033186D"/>
    <w:rsid w:val="00332784"/>
    <w:rsid w:val="00333982"/>
    <w:rsid w:val="003340F3"/>
    <w:rsid w:val="00336001"/>
    <w:rsid w:val="00336AE3"/>
    <w:rsid w:val="00340D5B"/>
    <w:rsid w:val="00345389"/>
    <w:rsid w:val="00345784"/>
    <w:rsid w:val="00350313"/>
    <w:rsid w:val="00351CB5"/>
    <w:rsid w:val="0035393D"/>
    <w:rsid w:val="0035432F"/>
    <w:rsid w:val="0035643E"/>
    <w:rsid w:val="0036077E"/>
    <w:rsid w:val="00360F62"/>
    <w:rsid w:val="003610CA"/>
    <w:rsid w:val="003634E3"/>
    <w:rsid w:val="00364158"/>
    <w:rsid w:val="003664FE"/>
    <w:rsid w:val="00366C0A"/>
    <w:rsid w:val="00367367"/>
    <w:rsid w:val="00370C2E"/>
    <w:rsid w:val="00370D93"/>
    <w:rsid w:val="0037235E"/>
    <w:rsid w:val="00373E75"/>
    <w:rsid w:val="003740EE"/>
    <w:rsid w:val="00374FC7"/>
    <w:rsid w:val="00376C72"/>
    <w:rsid w:val="0037705B"/>
    <w:rsid w:val="0038221D"/>
    <w:rsid w:val="00383362"/>
    <w:rsid w:val="003837A0"/>
    <w:rsid w:val="00384465"/>
    <w:rsid w:val="00384BE6"/>
    <w:rsid w:val="003854B4"/>
    <w:rsid w:val="003869F5"/>
    <w:rsid w:val="00391D28"/>
    <w:rsid w:val="003955B6"/>
    <w:rsid w:val="003A0635"/>
    <w:rsid w:val="003A1293"/>
    <w:rsid w:val="003A1E6E"/>
    <w:rsid w:val="003A3ABB"/>
    <w:rsid w:val="003A3C60"/>
    <w:rsid w:val="003A4B19"/>
    <w:rsid w:val="003A5CC9"/>
    <w:rsid w:val="003A7667"/>
    <w:rsid w:val="003B0D06"/>
    <w:rsid w:val="003B1E46"/>
    <w:rsid w:val="003B3EE4"/>
    <w:rsid w:val="003B4927"/>
    <w:rsid w:val="003B4C89"/>
    <w:rsid w:val="003B52AF"/>
    <w:rsid w:val="003B68E4"/>
    <w:rsid w:val="003B7ABA"/>
    <w:rsid w:val="003B7B2A"/>
    <w:rsid w:val="003C071B"/>
    <w:rsid w:val="003C514A"/>
    <w:rsid w:val="003C6564"/>
    <w:rsid w:val="003C7AA4"/>
    <w:rsid w:val="003D0637"/>
    <w:rsid w:val="003D1D80"/>
    <w:rsid w:val="003D2225"/>
    <w:rsid w:val="003D2246"/>
    <w:rsid w:val="003D381C"/>
    <w:rsid w:val="003D4AC9"/>
    <w:rsid w:val="003D4EB8"/>
    <w:rsid w:val="003D5B01"/>
    <w:rsid w:val="003E1299"/>
    <w:rsid w:val="003E2DE9"/>
    <w:rsid w:val="003E38F3"/>
    <w:rsid w:val="003E427D"/>
    <w:rsid w:val="003E47AC"/>
    <w:rsid w:val="003E5433"/>
    <w:rsid w:val="003E6998"/>
    <w:rsid w:val="003E7FE8"/>
    <w:rsid w:val="003F10A7"/>
    <w:rsid w:val="003F1E84"/>
    <w:rsid w:val="003F2322"/>
    <w:rsid w:val="003F384B"/>
    <w:rsid w:val="003F4619"/>
    <w:rsid w:val="003F6276"/>
    <w:rsid w:val="004010DD"/>
    <w:rsid w:val="00401296"/>
    <w:rsid w:val="00402200"/>
    <w:rsid w:val="00402276"/>
    <w:rsid w:val="004042DA"/>
    <w:rsid w:val="0040447D"/>
    <w:rsid w:val="00404FA9"/>
    <w:rsid w:val="00405FE8"/>
    <w:rsid w:val="0040660B"/>
    <w:rsid w:val="00406A8C"/>
    <w:rsid w:val="00406C22"/>
    <w:rsid w:val="004070A6"/>
    <w:rsid w:val="0040732F"/>
    <w:rsid w:val="00407352"/>
    <w:rsid w:val="0041301E"/>
    <w:rsid w:val="0041396A"/>
    <w:rsid w:val="00416A2C"/>
    <w:rsid w:val="00416E77"/>
    <w:rsid w:val="00417EAE"/>
    <w:rsid w:val="00424432"/>
    <w:rsid w:val="00425F6E"/>
    <w:rsid w:val="004264B4"/>
    <w:rsid w:val="00426824"/>
    <w:rsid w:val="00427183"/>
    <w:rsid w:val="00435316"/>
    <w:rsid w:val="00437139"/>
    <w:rsid w:val="00437BBC"/>
    <w:rsid w:val="00437F95"/>
    <w:rsid w:val="004400CC"/>
    <w:rsid w:val="0044111C"/>
    <w:rsid w:val="0044185E"/>
    <w:rsid w:val="00443789"/>
    <w:rsid w:val="004449E8"/>
    <w:rsid w:val="00445F3A"/>
    <w:rsid w:val="0044670B"/>
    <w:rsid w:val="0044786A"/>
    <w:rsid w:val="004507C3"/>
    <w:rsid w:val="00450CDC"/>
    <w:rsid w:val="00451679"/>
    <w:rsid w:val="00453969"/>
    <w:rsid w:val="00457B85"/>
    <w:rsid w:val="004605CF"/>
    <w:rsid w:val="00460E5C"/>
    <w:rsid w:val="00460EE7"/>
    <w:rsid w:val="004614C8"/>
    <w:rsid w:val="00461A8D"/>
    <w:rsid w:val="00462373"/>
    <w:rsid w:val="00465920"/>
    <w:rsid w:val="00465D21"/>
    <w:rsid w:val="0046636D"/>
    <w:rsid w:val="004667FE"/>
    <w:rsid w:val="00466A62"/>
    <w:rsid w:val="00466F74"/>
    <w:rsid w:val="004704F5"/>
    <w:rsid w:val="004714FD"/>
    <w:rsid w:val="00471EE2"/>
    <w:rsid w:val="00472AC3"/>
    <w:rsid w:val="00474F6E"/>
    <w:rsid w:val="00475756"/>
    <w:rsid w:val="00476A3B"/>
    <w:rsid w:val="00480983"/>
    <w:rsid w:val="00481722"/>
    <w:rsid w:val="0048202E"/>
    <w:rsid w:val="00483873"/>
    <w:rsid w:val="00483CDA"/>
    <w:rsid w:val="004842AD"/>
    <w:rsid w:val="00484456"/>
    <w:rsid w:val="00485D63"/>
    <w:rsid w:val="00485F13"/>
    <w:rsid w:val="00485F97"/>
    <w:rsid w:val="00486F16"/>
    <w:rsid w:val="00490790"/>
    <w:rsid w:val="0049137D"/>
    <w:rsid w:val="004956B1"/>
    <w:rsid w:val="00496E9A"/>
    <w:rsid w:val="004A2D84"/>
    <w:rsid w:val="004A3CA2"/>
    <w:rsid w:val="004A3E33"/>
    <w:rsid w:val="004A740F"/>
    <w:rsid w:val="004B0CB6"/>
    <w:rsid w:val="004B2AEB"/>
    <w:rsid w:val="004B3614"/>
    <w:rsid w:val="004B3BAB"/>
    <w:rsid w:val="004B5910"/>
    <w:rsid w:val="004C2915"/>
    <w:rsid w:val="004C304E"/>
    <w:rsid w:val="004C354C"/>
    <w:rsid w:val="004C3614"/>
    <w:rsid w:val="004C69CB"/>
    <w:rsid w:val="004C741C"/>
    <w:rsid w:val="004D052E"/>
    <w:rsid w:val="004D29A1"/>
    <w:rsid w:val="004D2B4B"/>
    <w:rsid w:val="004D3C9C"/>
    <w:rsid w:val="004D4BE2"/>
    <w:rsid w:val="004D6BCE"/>
    <w:rsid w:val="004D6D7E"/>
    <w:rsid w:val="004E1742"/>
    <w:rsid w:val="004E21AE"/>
    <w:rsid w:val="004E3548"/>
    <w:rsid w:val="004E4E2B"/>
    <w:rsid w:val="004E7DD8"/>
    <w:rsid w:val="004F1956"/>
    <w:rsid w:val="004F21A1"/>
    <w:rsid w:val="004F4792"/>
    <w:rsid w:val="004F572E"/>
    <w:rsid w:val="004F5F10"/>
    <w:rsid w:val="0050142C"/>
    <w:rsid w:val="005024EC"/>
    <w:rsid w:val="00502625"/>
    <w:rsid w:val="00502D1D"/>
    <w:rsid w:val="00503EE0"/>
    <w:rsid w:val="00504C72"/>
    <w:rsid w:val="00506081"/>
    <w:rsid w:val="005072EB"/>
    <w:rsid w:val="00511957"/>
    <w:rsid w:val="00511CBA"/>
    <w:rsid w:val="005120AA"/>
    <w:rsid w:val="00512B16"/>
    <w:rsid w:val="00513694"/>
    <w:rsid w:val="00513A3F"/>
    <w:rsid w:val="00513FD2"/>
    <w:rsid w:val="0051610E"/>
    <w:rsid w:val="00516F27"/>
    <w:rsid w:val="0051780E"/>
    <w:rsid w:val="00521618"/>
    <w:rsid w:val="00524E58"/>
    <w:rsid w:val="00526B53"/>
    <w:rsid w:val="00526BBF"/>
    <w:rsid w:val="00527442"/>
    <w:rsid w:val="00527479"/>
    <w:rsid w:val="005355E8"/>
    <w:rsid w:val="00535DD7"/>
    <w:rsid w:val="0053669F"/>
    <w:rsid w:val="005366DE"/>
    <w:rsid w:val="00545873"/>
    <w:rsid w:val="00547355"/>
    <w:rsid w:val="00551CEE"/>
    <w:rsid w:val="00551FDC"/>
    <w:rsid w:val="00553F7F"/>
    <w:rsid w:val="00554E27"/>
    <w:rsid w:val="005554F3"/>
    <w:rsid w:val="00555CC0"/>
    <w:rsid w:val="00556FDF"/>
    <w:rsid w:val="0056180D"/>
    <w:rsid w:val="005626B4"/>
    <w:rsid w:val="00563BEE"/>
    <w:rsid w:val="00563EC6"/>
    <w:rsid w:val="00564C8C"/>
    <w:rsid w:val="00565EE4"/>
    <w:rsid w:val="0057056E"/>
    <w:rsid w:val="00570A18"/>
    <w:rsid w:val="005712DA"/>
    <w:rsid w:val="00573BE7"/>
    <w:rsid w:val="00573E31"/>
    <w:rsid w:val="005745C9"/>
    <w:rsid w:val="00574D6C"/>
    <w:rsid w:val="005776FA"/>
    <w:rsid w:val="005812A5"/>
    <w:rsid w:val="00581CFD"/>
    <w:rsid w:val="00582A31"/>
    <w:rsid w:val="00583CB8"/>
    <w:rsid w:val="00586E7F"/>
    <w:rsid w:val="00587475"/>
    <w:rsid w:val="005877C6"/>
    <w:rsid w:val="00590BD3"/>
    <w:rsid w:val="00590D8E"/>
    <w:rsid w:val="005911BE"/>
    <w:rsid w:val="00595DAF"/>
    <w:rsid w:val="005964D4"/>
    <w:rsid w:val="005978A2"/>
    <w:rsid w:val="005A034C"/>
    <w:rsid w:val="005A263D"/>
    <w:rsid w:val="005A3463"/>
    <w:rsid w:val="005A3800"/>
    <w:rsid w:val="005A480F"/>
    <w:rsid w:val="005A5C95"/>
    <w:rsid w:val="005A5E11"/>
    <w:rsid w:val="005A7F26"/>
    <w:rsid w:val="005B1749"/>
    <w:rsid w:val="005B2959"/>
    <w:rsid w:val="005B399C"/>
    <w:rsid w:val="005B51EA"/>
    <w:rsid w:val="005B55F1"/>
    <w:rsid w:val="005B6D56"/>
    <w:rsid w:val="005C09BB"/>
    <w:rsid w:val="005C2DFC"/>
    <w:rsid w:val="005C36D8"/>
    <w:rsid w:val="005C39A3"/>
    <w:rsid w:val="005C4103"/>
    <w:rsid w:val="005C4518"/>
    <w:rsid w:val="005C4B8C"/>
    <w:rsid w:val="005C52FE"/>
    <w:rsid w:val="005C6025"/>
    <w:rsid w:val="005C65A4"/>
    <w:rsid w:val="005C741C"/>
    <w:rsid w:val="005C7656"/>
    <w:rsid w:val="005D24D0"/>
    <w:rsid w:val="005D27EC"/>
    <w:rsid w:val="005D321E"/>
    <w:rsid w:val="005D3614"/>
    <w:rsid w:val="005D3672"/>
    <w:rsid w:val="005D5677"/>
    <w:rsid w:val="005D707E"/>
    <w:rsid w:val="005D7A31"/>
    <w:rsid w:val="005E030B"/>
    <w:rsid w:val="005E1976"/>
    <w:rsid w:val="005E2443"/>
    <w:rsid w:val="005E2823"/>
    <w:rsid w:val="005E373A"/>
    <w:rsid w:val="005E41FD"/>
    <w:rsid w:val="005F07E5"/>
    <w:rsid w:val="005F0D22"/>
    <w:rsid w:val="005F1E32"/>
    <w:rsid w:val="005F5F9F"/>
    <w:rsid w:val="005F6C43"/>
    <w:rsid w:val="005F6CEC"/>
    <w:rsid w:val="00600513"/>
    <w:rsid w:val="00600ACE"/>
    <w:rsid w:val="006033EE"/>
    <w:rsid w:val="006034C2"/>
    <w:rsid w:val="00603C24"/>
    <w:rsid w:val="006044E7"/>
    <w:rsid w:val="00605C37"/>
    <w:rsid w:val="00605C96"/>
    <w:rsid w:val="00606A18"/>
    <w:rsid w:val="00606EE7"/>
    <w:rsid w:val="0060706A"/>
    <w:rsid w:val="006106D2"/>
    <w:rsid w:val="00614C62"/>
    <w:rsid w:val="0061662D"/>
    <w:rsid w:val="00617A15"/>
    <w:rsid w:val="00621A14"/>
    <w:rsid w:val="00621ACF"/>
    <w:rsid w:val="00622FD2"/>
    <w:rsid w:val="006237BF"/>
    <w:rsid w:val="00624B62"/>
    <w:rsid w:val="0062573A"/>
    <w:rsid w:val="00625A55"/>
    <w:rsid w:val="00626AE5"/>
    <w:rsid w:val="00632101"/>
    <w:rsid w:val="006322AF"/>
    <w:rsid w:val="00632B0E"/>
    <w:rsid w:val="00634322"/>
    <w:rsid w:val="00634AF4"/>
    <w:rsid w:val="00634C85"/>
    <w:rsid w:val="00634D72"/>
    <w:rsid w:val="00634DA3"/>
    <w:rsid w:val="00636D39"/>
    <w:rsid w:val="00637B0E"/>
    <w:rsid w:val="00641D81"/>
    <w:rsid w:val="006431D1"/>
    <w:rsid w:val="00643393"/>
    <w:rsid w:val="00644BBD"/>
    <w:rsid w:val="00645249"/>
    <w:rsid w:val="006454A0"/>
    <w:rsid w:val="006465CF"/>
    <w:rsid w:val="00646960"/>
    <w:rsid w:val="00646B26"/>
    <w:rsid w:val="0065098D"/>
    <w:rsid w:val="006513F7"/>
    <w:rsid w:val="006523F1"/>
    <w:rsid w:val="006531DE"/>
    <w:rsid w:val="006532C8"/>
    <w:rsid w:val="0065461B"/>
    <w:rsid w:val="00655620"/>
    <w:rsid w:val="00655ED1"/>
    <w:rsid w:val="0065693B"/>
    <w:rsid w:val="006569C1"/>
    <w:rsid w:val="00657A23"/>
    <w:rsid w:val="00657EC5"/>
    <w:rsid w:val="00660966"/>
    <w:rsid w:val="00660A37"/>
    <w:rsid w:val="006631B1"/>
    <w:rsid w:val="0066337C"/>
    <w:rsid w:val="00663F91"/>
    <w:rsid w:val="006649FB"/>
    <w:rsid w:val="00666F92"/>
    <w:rsid w:val="0066757D"/>
    <w:rsid w:val="00671B1E"/>
    <w:rsid w:val="00671F05"/>
    <w:rsid w:val="0067263E"/>
    <w:rsid w:val="00676B6D"/>
    <w:rsid w:val="00676B80"/>
    <w:rsid w:val="00685653"/>
    <w:rsid w:val="00686A01"/>
    <w:rsid w:val="00687C69"/>
    <w:rsid w:val="00692ABB"/>
    <w:rsid w:val="00692D72"/>
    <w:rsid w:val="00695B86"/>
    <w:rsid w:val="0069685E"/>
    <w:rsid w:val="00697230"/>
    <w:rsid w:val="00697F1E"/>
    <w:rsid w:val="006A023A"/>
    <w:rsid w:val="006A0B96"/>
    <w:rsid w:val="006A0FFD"/>
    <w:rsid w:val="006A165D"/>
    <w:rsid w:val="006A1C40"/>
    <w:rsid w:val="006A39A5"/>
    <w:rsid w:val="006A40A9"/>
    <w:rsid w:val="006A57B8"/>
    <w:rsid w:val="006A5F42"/>
    <w:rsid w:val="006A634C"/>
    <w:rsid w:val="006A6C7A"/>
    <w:rsid w:val="006B054B"/>
    <w:rsid w:val="006B05C9"/>
    <w:rsid w:val="006B0739"/>
    <w:rsid w:val="006B158E"/>
    <w:rsid w:val="006B3C4A"/>
    <w:rsid w:val="006B3E78"/>
    <w:rsid w:val="006B53D1"/>
    <w:rsid w:val="006B54BF"/>
    <w:rsid w:val="006C08CB"/>
    <w:rsid w:val="006C12E6"/>
    <w:rsid w:val="006C132A"/>
    <w:rsid w:val="006C1DC9"/>
    <w:rsid w:val="006C2127"/>
    <w:rsid w:val="006C2868"/>
    <w:rsid w:val="006C47F1"/>
    <w:rsid w:val="006C620A"/>
    <w:rsid w:val="006C7D92"/>
    <w:rsid w:val="006D0876"/>
    <w:rsid w:val="006D0A08"/>
    <w:rsid w:val="006D2C82"/>
    <w:rsid w:val="006D422F"/>
    <w:rsid w:val="006D4FEB"/>
    <w:rsid w:val="006D6528"/>
    <w:rsid w:val="006D7388"/>
    <w:rsid w:val="006E1605"/>
    <w:rsid w:val="006E1A5E"/>
    <w:rsid w:val="006E1FF4"/>
    <w:rsid w:val="006E4CF4"/>
    <w:rsid w:val="006E552E"/>
    <w:rsid w:val="006E5704"/>
    <w:rsid w:val="006E6075"/>
    <w:rsid w:val="006E60D5"/>
    <w:rsid w:val="006E66EC"/>
    <w:rsid w:val="006E77C8"/>
    <w:rsid w:val="006F03C6"/>
    <w:rsid w:val="006F1B4A"/>
    <w:rsid w:val="006F3599"/>
    <w:rsid w:val="006F3DD0"/>
    <w:rsid w:val="006F437B"/>
    <w:rsid w:val="006F586D"/>
    <w:rsid w:val="006F5CE6"/>
    <w:rsid w:val="006F764B"/>
    <w:rsid w:val="006F79AA"/>
    <w:rsid w:val="006F7A6C"/>
    <w:rsid w:val="006F7D7A"/>
    <w:rsid w:val="007008E1"/>
    <w:rsid w:val="00701C85"/>
    <w:rsid w:val="00702C9F"/>
    <w:rsid w:val="00702FA4"/>
    <w:rsid w:val="00704D05"/>
    <w:rsid w:val="00705F82"/>
    <w:rsid w:val="007060E3"/>
    <w:rsid w:val="007103E7"/>
    <w:rsid w:val="00711457"/>
    <w:rsid w:val="00714D7D"/>
    <w:rsid w:val="00716564"/>
    <w:rsid w:val="00717DE4"/>
    <w:rsid w:val="00720432"/>
    <w:rsid w:val="007207FC"/>
    <w:rsid w:val="0072152D"/>
    <w:rsid w:val="0072203E"/>
    <w:rsid w:val="00722EA1"/>
    <w:rsid w:val="00723FDD"/>
    <w:rsid w:val="00726CB9"/>
    <w:rsid w:val="00727BD5"/>
    <w:rsid w:val="00730B1C"/>
    <w:rsid w:val="00730C90"/>
    <w:rsid w:val="0073102D"/>
    <w:rsid w:val="00731247"/>
    <w:rsid w:val="00733018"/>
    <w:rsid w:val="00733CE6"/>
    <w:rsid w:val="00734BB6"/>
    <w:rsid w:val="00734FDE"/>
    <w:rsid w:val="007360D1"/>
    <w:rsid w:val="00736299"/>
    <w:rsid w:val="007368BB"/>
    <w:rsid w:val="00736DD4"/>
    <w:rsid w:val="0073723C"/>
    <w:rsid w:val="00737945"/>
    <w:rsid w:val="00740258"/>
    <w:rsid w:val="00740772"/>
    <w:rsid w:val="00740C4C"/>
    <w:rsid w:val="00744861"/>
    <w:rsid w:val="00745AB1"/>
    <w:rsid w:val="00745BDB"/>
    <w:rsid w:val="00746B5F"/>
    <w:rsid w:val="007500DD"/>
    <w:rsid w:val="007513A9"/>
    <w:rsid w:val="00751A88"/>
    <w:rsid w:val="00751E47"/>
    <w:rsid w:val="00752101"/>
    <w:rsid w:val="007521FA"/>
    <w:rsid w:val="00761EB8"/>
    <w:rsid w:val="00763110"/>
    <w:rsid w:val="00763966"/>
    <w:rsid w:val="00764413"/>
    <w:rsid w:val="007666BC"/>
    <w:rsid w:val="00766EDE"/>
    <w:rsid w:val="007703FB"/>
    <w:rsid w:val="0077065A"/>
    <w:rsid w:val="00772091"/>
    <w:rsid w:val="00773E0A"/>
    <w:rsid w:val="00776711"/>
    <w:rsid w:val="00776A37"/>
    <w:rsid w:val="00776E97"/>
    <w:rsid w:val="00782BD5"/>
    <w:rsid w:val="00782E82"/>
    <w:rsid w:val="00783F32"/>
    <w:rsid w:val="00784D6B"/>
    <w:rsid w:val="0078562A"/>
    <w:rsid w:val="00790B94"/>
    <w:rsid w:val="0079144D"/>
    <w:rsid w:val="00791E02"/>
    <w:rsid w:val="00793B6A"/>
    <w:rsid w:val="00794489"/>
    <w:rsid w:val="00794E06"/>
    <w:rsid w:val="00795E93"/>
    <w:rsid w:val="00796017"/>
    <w:rsid w:val="00797747"/>
    <w:rsid w:val="00797AAB"/>
    <w:rsid w:val="00797D99"/>
    <w:rsid w:val="007A3F05"/>
    <w:rsid w:val="007A3FB6"/>
    <w:rsid w:val="007A6D49"/>
    <w:rsid w:val="007A7887"/>
    <w:rsid w:val="007B2739"/>
    <w:rsid w:val="007B2B79"/>
    <w:rsid w:val="007B595E"/>
    <w:rsid w:val="007B64F6"/>
    <w:rsid w:val="007B690E"/>
    <w:rsid w:val="007B770F"/>
    <w:rsid w:val="007B7B69"/>
    <w:rsid w:val="007C12F0"/>
    <w:rsid w:val="007C3342"/>
    <w:rsid w:val="007C50A4"/>
    <w:rsid w:val="007C612E"/>
    <w:rsid w:val="007D0301"/>
    <w:rsid w:val="007D0DAA"/>
    <w:rsid w:val="007D23A6"/>
    <w:rsid w:val="007D6E8A"/>
    <w:rsid w:val="007E2CB4"/>
    <w:rsid w:val="007E2CD6"/>
    <w:rsid w:val="007E5405"/>
    <w:rsid w:val="007E5B6B"/>
    <w:rsid w:val="007E620C"/>
    <w:rsid w:val="007F0499"/>
    <w:rsid w:val="007F1377"/>
    <w:rsid w:val="007F1F96"/>
    <w:rsid w:val="007F2D65"/>
    <w:rsid w:val="007F3249"/>
    <w:rsid w:val="007F3F7B"/>
    <w:rsid w:val="007F413B"/>
    <w:rsid w:val="007F5CF6"/>
    <w:rsid w:val="007F68CC"/>
    <w:rsid w:val="007F78EB"/>
    <w:rsid w:val="0080108F"/>
    <w:rsid w:val="00801941"/>
    <w:rsid w:val="00801C7A"/>
    <w:rsid w:val="0081350E"/>
    <w:rsid w:val="008158C4"/>
    <w:rsid w:val="00823285"/>
    <w:rsid w:val="00823EB4"/>
    <w:rsid w:val="00824CB9"/>
    <w:rsid w:val="00825B70"/>
    <w:rsid w:val="00826AE3"/>
    <w:rsid w:val="00830C11"/>
    <w:rsid w:val="00831931"/>
    <w:rsid w:val="008327E4"/>
    <w:rsid w:val="008333F4"/>
    <w:rsid w:val="0083358B"/>
    <w:rsid w:val="00835448"/>
    <w:rsid w:val="00840CD6"/>
    <w:rsid w:val="00841CDC"/>
    <w:rsid w:val="00842E05"/>
    <w:rsid w:val="008471BC"/>
    <w:rsid w:val="00853E18"/>
    <w:rsid w:val="00857B0C"/>
    <w:rsid w:val="00860B1E"/>
    <w:rsid w:val="00860C6F"/>
    <w:rsid w:val="008610A0"/>
    <w:rsid w:val="00861439"/>
    <w:rsid w:val="00861704"/>
    <w:rsid w:val="00861A67"/>
    <w:rsid w:val="00863AFF"/>
    <w:rsid w:val="00864127"/>
    <w:rsid w:val="00865B4B"/>
    <w:rsid w:val="00865DA2"/>
    <w:rsid w:val="00867067"/>
    <w:rsid w:val="00867B0E"/>
    <w:rsid w:val="00870846"/>
    <w:rsid w:val="00872385"/>
    <w:rsid w:val="00873A77"/>
    <w:rsid w:val="00874323"/>
    <w:rsid w:val="00875019"/>
    <w:rsid w:val="008757DE"/>
    <w:rsid w:val="008765F1"/>
    <w:rsid w:val="00881A42"/>
    <w:rsid w:val="00882208"/>
    <w:rsid w:val="00882C69"/>
    <w:rsid w:val="008855BD"/>
    <w:rsid w:val="00885BF8"/>
    <w:rsid w:val="00887079"/>
    <w:rsid w:val="008871FC"/>
    <w:rsid w:val="00891C93"/>
    <w:rsid w:val="00891D40"/>
    <w:rsid w:val="00892297"/>
    <w:rsid w:val="00894237"/>
    <w:rsid w:val="00894356"/>
    <w:rsid w:val="00895984"/>
    <w:rsid w:val="008971E1"/>
    <w:rsid w:val="008A0468"/>
    <w:rsid w:val="008A07B2"/>
    <w:rsid w:val="008A0A91"/>
    <w:rsid w:val="008A3925"/>
    <w:rsid w:val="008A3D9A"/>
    <w:rsid w:val="008A57B4"/>
    <w:rsid w:val="008A6512"/>
    <w:rsid w:val="008A7981"/>
    <w:rsid w:val="008A7DCB"/>
    <w:rsid w:val="008B0A2F"/>
    <w:rsid w:val="008B3BBB"/>
    <w:rsid w:val="008B5CD5"/>
    <w:rsid w:val="008B5F10"/>
    <w:rsid w:val="008B7214"/>
    <w:rsid w:val="008C07CC"/>
    <w:rsid w:val="008C5328"/>
    <w:rsid w:val="008C75E1"/>
    <w:rsid w:val="008D02E8"/>
    <w:rsid w:val="008D039D"/>
    <w:rsid w:val="008D0766"/>
    <w:rsid w:val="008D0F1B"/>
    <w:rsid w:val="008D10A2"/>
    <w:rsid w:val="008D10EC"/>
    <w:rsid w:val="008D10F7"/>
    <w:rsid w:val="008D3A12"/>
    <w:rsid w:val="008D3EA5"/>
    <w:rsid w:val="008D457A"/>
    <w:rsid w:val="008D6597"/>
    <w:rsid w:val="008E2FF8"/>
    <w:rsid w:val="008E3B90"/>
    <w:rsid w:val="008E5836"/>
    <w:rsid w:val="008E5BBA"/>
    <w:rsid w:val="008E6779"/>
    <w:rsid w:val="008E6D2C"/>
    <w:rsid w:val="008E6E06"/>
    <w:rsid w:val="008E76C8"/>
    <w:rsid w:val="008F0021"/>
    <w:rsid w:val="008F09AA"/>
    <w:rsid w:val="008F0D77"/>
    <w:rsid w:val="008F0FC6"/>
    <w:rsid w:val="008F10E0"/>
    <w:rsid w:val="008F1D2A"/>
    <w:rsid w:val="008F232D"/>
    <w:rsid w:val="008F3AE0"/>
    <w:rsid w:val="008F3BD8"/>
    <w:rsid w:val="008F462B"/>
    <w:rsid w:val="008F620B"/>
    <w:rsid w:val="008F6987"/>
    <w:rsid w:val="008F7EAD"/>
    <w:rsid w:val="009003D4"/>
    <w:rsid w:val="00900F4E"/>
    <w:rsid w:val="009010B5"/>
    <w:rsid w:val="00901183"/>
    <w:rsid w:val="0090379A"/>
    <w:rsid w:val="00903D61"/>
    <w:rsid w:val="0090411F"/>
    <w:rsid w:val="00904C6E"/>
    <w:rsid w:val="00906415"/>
    <w:rsid w:val="00907BFB"/>
    <w:rsid w:val="00910770"/>
    <w:rsid w:val="00911879"/>
    <w:rsid w:val="00911ECD"/>
    <w:rsid w:val="0091224F"/>
    <w:rsid w:val="009124EA"/>
    <w:rsid w:val="00912A07"/>
    <w:rsid w:val="00913E87"/>
    <w:rsid w:val="00914A92"/>
    <w:rsid w:val="00914E48"/>
    <w:rsid w:val="00915109"/>
    <w:rsid w:val="00915BE7"/>
    <w:rsid w:val="00916C76"/>
    <w:rsid w:val="00920514"/>
    <w:rsid w:val="00922956"/>
    <w:rsid w:val="009232DC"/>
    <w:rsid w:val="00924526"/>
    <w:rsid w:val="009245F2"/>
    <w:rsid w:val="0092530B"/>
    <w:rsid w:val="00925B66"/>
    <w:rsid w:val="009276B4"/>
    <w:rsid w:val="00927E06"/>
    <w:rsid w:val="00931934"/>
    <w:rsid w:val="0093229C"/>
    <w:rsid w:val="00932B7C"/>
    <w:rsid w:val="00933311"/>
    <w:rsid w:val="009355BF"/>
    <w:rsid w:val="00935FCA"/>
    <w:rsid w:val="00937FB6"/>
    <w:rsid w:val="009431BC"/>
    <w:rsid w:val="009438D7"/>
    <w:rsid w:val="0094588D"/>
    <w:rsid w:val="0094608F"/>
    <w:rsid w:val="0094633D"/>
    <w:rsid w:val="009463E5"/>
    <w:rsid w:val="00947FF8"/>
    <w:rsid w:val="00950729"/>
    <w:rsid w:val="0095098D"/>
    <w:rsid w:val="009519F0"/>
    <w:rsid w:val="009537FA"/>
    <w:rsid w:val="00953FBA"/>
    <w:rsid w:val="00955A04"/>
    <w:rsid w:val="00955EB3"/>
    <w:rsid w:val="009560EB"/>
    <w:rsid w:val="009569FF"/>
    <w:rsid w:val="00957DC8"/>
    <w:rsid w:val="00960857"/>
    <w:rsid w:val="0096481E"/>
    <w:rsid w:val="00966089"/>
    <w:rsid w:val="00966915"/>
    <w:rsid w:val="0097077C"/>
    <w:rsid w:val="00970808"/>
    <w:rsid w:val="0097314D"/>
    <w:rsid w:val="00975AC1"/>
    <w:rsid w:val="0097613B"/>
    <w:rsid w:val="00976CDC"/>
    <w:rsid w:val="00977D1B"/>
    <w:rsid w:val="009802C6"/>
    <w:rsid w:val="00980615"/>
    <w:rsid w:val="0098124E"/>
    <w:rsid w:val="00981FF1"/>
    <w:rsid w:val="00982A60"/>
    <w:rsid w:val="00983867"/>
    <w:rsid w:val="009850A4"/>
    <w:rsid w:val="00985676"/>
    <w:rsid w:val="00986487"/>
    <w:rsid w:val="009868D9"/>
    <w:rsid w:val="00990331"/>
    <w:rsid w:val="00990A34"/>
    <w:rsid w:val="00990B8F"/>
    <w:rsid w:val="00992C9B"/>
    <w:rsid w:val="00994949"/>
    <w:rsid w:val="009953C8"/>
    <w:rsid w:val="009A06B5"/>
    <w:rsid w:val="009A1324"/>
    <w:rsid w:val="009A1D3C"/>
    <w:rsid w:val="009A3EA7"/>
    <w:rsid w:val="009A3EAC"/>
    <w:rsid w:val="009B0103"/>
    <w:rsid w:val="009B024E"/>
    <w:rsid w:val="009B3402"/>
    <w:rsid w:val="009B52FD"/>
    <w:rsid w:val="009B6304"/>
    <w:rsid w:val="009B7BFB"/>
    <w:rsid w:val="009C0C60"/>
    <w:rsid w:val="009C18B5"/>
    <w:rsid w:val="009C1EAA"/>
    <w:rsid w:val="009C37C3"/>
    <w:rsid w:val="009C3808"/>
    <w:rsid w:val="009C3963"/>
    <w:rsid w:val="009C4255"/>
    <w:rsid w:val="009C4E66"/>
    <w:rsid w:val="009C4EF0"/>
    <w:rsid w:val="009C6056"/>
    <w:rsid w:val="009C64DD"/>
    <w:rsid w:val="009D0287"/>
    <w:rsid w:val="009D02E1"/>
    <w:rsid w:val="009D0CDB"/>
    <w:rsid w:val="009D1455"/>
    <w:rsid w:val="009D28C0"/>
    <w:rsid w:val="009D371C"/>
    <w:rsid w:val="009D5CB2"/>
    <w:rsid w:val="009D7DA9"/>
    <w:rsid w:val="009E37E0"/>
    <w:rsid w:val="009E435C"/>
    <w:rsid w:val="009E5228"/>
    <w:rsid w:val="009E6502"/>
    <w:rsid w:val="009E65B5"/>
    <w:rsid w:val="009E7FA2"/>
    <w:rsid w:val="009F0FB9"/>
    <w:rsid w:val="009F1718"/>
    <w:rsid w:val="009F41E1"/>
    <w:rsid w:val="009F62CB"/>
    <w:rsid w:val="00A01888"/>
    <w:rsid w:val="00A021BD"/>
    <w:rsid w:val="00A02DFD"/>
    <w:rsid w:val="00A03771"/>
    <w:rsid w:val="00A040E0"/>
    <w:rsid w:val="00A05567"/>
    <w:rsid w:val="00A05852"/>
    <w:rsid w:val="00A05A8A"/>
    <w:rsid w:val="00A06AF9"/>
    <w:rsid w:val="00A06F5D"/>
    <w:rsid w:val="00A12320"/>
    <w:rsid w:val="00A13FAE"/>
    <w:rsid w:val="00A203D1"/>
    <w:rsid w:val="00A21396"/>
    <w:rsid w:val="00A215FC"/>
    <w:rsid w:val="00A217E7"/>
    <w:rsid w:val="00A23AE4"/>
    <w:rsid w:val="00A23C33"/>
    <w:rsid w:val="00A24024"/>
    <w:rsid w:val="00A244F8"/>
    <w:rsid w:val="00A2670F"/>
    <w:rsid w:val="00A2729F"/>
    <w:rsid w:val="00A27FA1"/>
    <w:rsid w:val="00A31221"/>
    <w:rsid w:val="00A318EA"/>
    <w:rsid w:val="00A33931"/>
    <w:rsid w:val="00A348C0"/>
    <w:rsid w:val="00A34AD7"/>
    <w:rsid w:val="00A37542"/>
    <w:rsid w:val="00A41524"/>
    <w:rsid w:val="00A41A0C"/>
    <w:rsid w:val="00A42E64"/>
    <w:rsid w:val="00A45159"/>
    <w:rsid w:val="00A46405"/>
    <w:rsid w:val="00A53A66"/>
    <w:rsid w:val="00A53B17"/>
    <w:rsid w:val="00A545AF"/>
    <w:rsid w:val="00A54C1C"/>
    <w:rsid w:val="00A56652"/>
    <w:rsid w:val="00A63067"/>
    <w:rsid w:val="00A6373F"/>
    <w:rsid w:val="00A649ED"/>
    <w:rsid w:val="00A66DDD"/>
    <w:rsid w:val="00A67090"/>
    <w:rsid w:val="00A7171A"/>
    <w:rsid w:val="00A71A12"/>
    <w:rsid w:val="00A73DAF"/>
    <w:rsid w:val="00A74225"/>
    <w:rsid w:val="00A742AA"/>
    <w:rsid w:val="00A75517"/>
    <w:rsid w:val="00A758BC"/>
    <w:rsid w:val="00A76D39"/>
    <w:rsid w:val="00A77049"/>
    <w:rsid w:val="00A772BF"/>
    <w:rsid w:val="00A77735"/>
    <w:rsid w:val="00A77D68"/>
    <w:rsid w:val="00A81EA8"/>
    <w:rsid w:val="00A83438"/>
    <w:rsid w:val="00A85D1A"/>
    <w:rsid w:val="00A8645C"/>
    <w:rsid w:val="00A9358A"/>
    <w:rsid w:val="00A940E5"/>
    <w:rsid w:val="00A9535D"/>
    <w:rsid w:val="00A95894"/>
    <w:rsid w:val="00AA21D5"/>
    <w:rsid w:val="00AA4EEA"/>
    <w:rsid w:val="00AA7979"/>
    <w:rsid w:val="00AA7C5B"/>
    <w:rsid w:val="00AB0A3A"/>
    <w:rsid w:val="00AB0CED"/>
    <w:rsid w:val="00AB0F1D"/>
    <w:rsid w:val="00AB10D2"/>
    <w:rsid w:val="00AB1F5F"/>
    <w:rsid w:val="00AB247F"/>
    <w:rsid w:val="00AB29F1"/>
    <w:rsid w:val="00AB3BEE"/>
    <w:rsid w:val="00AB60E3"/>
    <w:rsid w:val="00AB6136"/>
    <w:rsid w:val="00AB6978"/>
    <w:rsid w:val="00AC0791"/>
    <w:rsid w:val="00AC36B7"/>
    <w:rsid w:val="00AC4289"/>
    <w:rsid w:val="00AC5B35"/>
    <w:rsid w:val="00AC5CAC"/>
    <w:rsid w:val="00AC78A3"/>
    <w:rsid w:val="00AD00E6"/>
    <w:rsid w:val="00AD048E"/>
    <w:rsid w:val="00AD0F5D"/>
    <w:rsid w:val="00AD1BA8"/>
    <w:rsid w:val="00AD1E49"/>
    <w:rsid w:val="00AD21E4"/>
    <w:rsid w:val="00AD48B2"/>
    <w:rsid w:val="00AD715D"/>
    <w:rsid w:val="00AD77A2"/>
    <w:rsid w:val="00AE2C0A"/>
    <w:rsid w:val="00AE4232"/>
    <w:rsid w:val="00AE62E4"/>
    <w:rsid w:val="00AE65DC"/>
    <w:rsid w:val="00AE66EA"/>
    <w:rsid w:val="00AF0E7C"/>
    <w:rsid w:val="00AF1442"/>
    <w:rsid w:val="00AF151E"/>
    <w:rsid w:val="00AF1CBD"/>
    <w:rsid w:val="00AF5A7C"/>
    <w:rsid w:val="00AF6A45"/>
    <w:rsid w:val="00AF7D69"/>
    <w:rsid w:val="00B006E5"/>
    <w:rsid w:val="00B01BDF"/>
    <w:rsid w:val="00B01C28"/>
    <w:rsid w:val="00B020C9"/>
    <w:rsid w:val="00B02533"/>
    <w:rsid w:val="00B02DC6"/>
    <w:rsid w:val="00B05691"/>
    <w:rsid w:val="00B10E73"/>
    <w:rsid w:val="00B1115C"/>
    <w:rsid w:val="00B12B62"/>
    <w:rsid w:val="00B14E51"/>
    <w:rsid w:val="00B16132"/>
    <w:rsid w:val="00B165FA"/>
    <w:rsid w:val="00B16A0C"/>
    <w:rsid w:val="00B176FD"/>
    <w:rsid w:val="00B20ECA"/>
    <w:rsid w:val="00B21A27"/>
    <w:rsid w:val="00B235F3"/>
    <w:rsid w:val="00B2510D"/>
    <w:rsid w:val="00B2697D"/>
    <w:rsid w:val="00B27D52"/>
    <w:rsid w:val="00B27E33"/>
    <w:rsid w:val="00B3065D"/>
    <w:rsid w:val="00B34E0A"/>
    <w:rsid w:val="00B35E8D"/>
    <w:rsid w:val="00B379F0"/>
    <w:rsid w:val="00B4076C"/>
    <w:rsid w:val="00B41097"/>
    <w:rsid w:val="00B418D5"/>
    <w:rsid w:val="00B43564"/>
    <w:rsid w:val="00B44037"/>
    <w:rsid w:val="00B5005D"/>
    <w:rsid w:val="00B51F23"/>
    <w:rsid w:val="00B52E0C"/>
    <w:rsid w:val="00B532D0"/>
    <w:rsid w:val="00B57621"/>
    <w:rsid w:val="00B61A34"/>
    <w:rsid w:val="00B61BFF"/>
    <w:rsid w:val="00B62440"/>
    <w:rsid w:val="00B6353D"/>
    <w:rsid w:val="00B63E6F"/>
    <w:rsid w:val="00B643A7"/>
    <w:rsid w:val="00B70A77"/>
    <w:rsid w:val="00B73582"/>
    <w:rsid w:val="00B74F5C"/>
    <w:rsid w:val="00B763D0"/>
    <w:rsid w:val="00B77788"/>
    <w:rsid w:val="00B851BD"/>
    <w:rsid w:val="00B85A3C"/>
    <w:rsid w:val="00B87044"/>
    <w:rsid w:val="00B87F72"/>
    <w:rsid w:val="00B91835"/>
    <w:rsid w:val="00B94B43"/>
    <w:rsid w:val="00BA0F54"/>
    <w:rsid w:val="00BA1278"/>
    <w:rsid w:val="00BA22F5"/>
    <w:rsid w:val="00BA4487"/>
    <w:rsid w:val="00BA4AC6"/>
    <w:rsid w:val="00BA5065"/>
    <w:rsid w:val="00BA6F40"/>
    <w:rsid w:val="00BB0953"/>
    <w:rsid w:val="00BB16CE"/>
    <w:rsid w:val="00BB1D45"/>
    <w:rsid w:val="00BB264F"/>
    <w:rsid w:val="00BB3917"/>
    <w:rsid w:val="00BB3921"/>
    <w:rsid w:val="00BB480B"/>
    <w:rsid w:val="00BB564D"/>
    <w:rsid w:val="00BB5AF8"/>
    <w:rsid w:val="00BB5B40"/>
    <w:rsid w:val="00BB7465"/>
    <w:rsid w:val="00BB789C"/>
    <w:rsid w:val="00BB7CFD"/>
    <w:rsid w:val="00BC1442"/>
    <w:rsid w:val="00BC260B"/>
    <w:rsid w:val="00BC3C71"/>
    <w:rsid w:val="00BC4588"/>
    <w:rsid w:val="00BC4688"/>
    <w:rsid w:val="00BC5287"/>
    <w:rsid w:val="00BD0DA9"/>
    <w:rsid w:val="00BD11AF"/>
    <w:rsid w:val="00BD19E5"/>
    <w:rsid w:val="00BD1BC8"/>
    <w:rsid w:val="00BD1F75"/>
    <w:rsid w:val="00BD2474"/>
    <w:rsid w:val="00BD2CD0"/>
    <w:rsid w:val="00BD3192"/>
    <w:rsid w:val="00BD46D2"/>
    <w:rsid w:val="00BD4FD9"/>
    <w:rsid w:val="00BD5FD6"/>
    <w:rsid w:val="00BD7986"/>
    <w:rsid w:val="00BE044C"/>
    <w:rsid w:val="00BE342C"/>
    <w:rsid w:val="00BE4305"/>
    <w:rsid w:val="00BE4A5C"/>
    <w:rsid w:val="00BE4EDE"/>
    <w:rsid w:val="00BE734A"/>
    <w:rsid w:val="00BE7C6F"/>
    <w:rsid w:val="00BF226D"/>
    <w:rsid w:val="00BF352E"/>
    <w:rsid w:val="00BF3977"/>
    <w:rsid w:val="00BF4BD5"/>
    <w:rsid w:val="00BF5A3B"/>
    <w:rsid w:val="00BF5B49"/>
    <w:rsid w:val="00BF6F39"/>
    <w:rsid w:val="00BF6F3C"/>
    <w:rsid w:val="00C035B8"/>
    <w:rsid w:val="00C04526"/>
    <w:rsid w:val="00C055EF"/>
    <w:rsid w:val="00C05D2C"/>
    <w:rsid w:val="00C074F6"/>
    <w:rsid w:val="00C1061E"/>
    <w:rsid w:val="00C117A9"/>
    <w:rsid w:val="00C11DEA"/>
    <w:rsid w:val="00C12C36"/>
    <w:rsid w:val="00C1308C"/>
    <w:rsid w:val="00C14112"/>
    <w:rsid w:val="00C14D5B"/>
    <w:rsid w:val="00C16D5F"/>
    <w:rsid w:val="00C171FA"/>
    <w:rsid w:val="00C17C42"/>
    <w:rsid w:val="00C17C64"/>
    <w:rsid w:val="00C222E0"/>
    <w:rsid w:val="00C23E87"/>
    <w:rsid w:val="00C25756"/>
    <w:rsid w:val="00C30600"/>
    <w:rsid w:val="00C3169A"/>
    <w:rsid w:val="00C31871"/>
    <w:rsid w:val="00C31F8D"/>
    <w:rsid w:val="00C32CD6"/>
    <w:rsid w:val="00C330A0"/>
    <w:rsid w:val="00C33A1B"/>
    <w:rsid w:val="00C340B8"/>
    <w:rsid w:val="00C34794"/>
    <w:rsid w:val="00C35510"/>
    <w:rsid w:val="00C366DC"/>
    <w:rsid w:val="00C3709F"/>
    <w:rsid w:val="00C4023A"/>
    <w:rsid w:val="00C40C87"/>
    <w:rsid w:val="00C41BBA"/>
    <w:rsid w:val="00C424F3"/>
    <w:rsid w:val="00C4386E"/>
    <w:rsid w:val="00C443F0"/>
    <w:rsid w:val="00C44DB1"/>
    <w:rsid w:val="00C457B6"/>
    <w:rsid w:val="00C50D42"/>
    <w:rsid w:val="00C526D2"/>
    <w:rsid w:val="00C52899"/>
    <w:rsid w:val="00C54C8D"/>
    <w:rsid w:val="00C5552E"/>
    <w:rsid w:val="00C555C6"/>
    <w:rsid w:val="00C55A3F"/>
    <w:rsid w:val="00C55D4A"/>
    <w:rsid w:val="00C61178"/>
    <w:rsid w:val="00C6132A"/>
    <w:rsid w:val="00C61D99"/>
    <w:rsid w:val="00C623E9"/>
    <w:rsid w:val="00C624B6"/>
    <w:rsid w:val="00C62908"/>
    <w:rsid w:val="00C638B6"/>
    <w:rsid w:val="00C6395D"/>
    <w:rsid w:val="00C64044"/>
    <w:rsid w:val="00C6589B"/>
    <w:rsid w:val="00C664B7"/>
    <w:rsid w:val="00C669F0"/>
    <w:rsid w:val="00C6724E"/>
    <w:rsid w:val="00C67934"/>
    <w:rsid w:val="00C70804"/>
    <w:rsid w:val="00C71E8C"/>
    <w:rsid w:val="00C73DD1"/>
    <w:rsid w:val="00C80164"/>
    <w:rsid w:val="00C80205"/>
    <w:rsid w:val="00C81405"/>
    <w:rsid w:val="00C8208B"/>
    <w:rsid w:val="00C84D9F"/>
    <w:rsid w:val="00C850C0"/>
    <w:rsid w:val="00C856DD"/>
    <w:rsid w:val="00C85D13"/>
    <w:rsid w:val="00C8669F"/>
    <w:rsid w:val="00C86B32"/>
    <w:rsid w:val="00C87152"/>
    <w:rsid w:val="00C87772"/>
    <w:rsid w:val="00C87CD2"/>
    <w:rsid w:val="00C93493"/>
    <w:rsid w:val="00C9427A"/>
    <w:rsid w:val="00C96695"/>
    <w:rsid w:val="00C970B2"/>
    <w:rsid w:val="00C975D4"/>
    <w:rsid w:val="00C977EE"/>
    <w:rsid w:val="00C97C56"/>
    <w:rsid w:val="00CA2522"/>
    <w:rsid w:val="00CA39A5"/>
    <w:rsid w:val="00CA4346"/>
    <w:rsid w:val="00CA449B"/>
    <w:rsid w:val="00CB0695"/>
    <w:rsid w:val="00CB0B2E"/>
    <w:rsid w:val="00CB11E4"/>
    <w:rsid w:val="00CB185D"/>
    <w:rsid w:val="00CB1D63"/>
    <w:rsid w:val="00CB1E4D"/>
    <w:rsid w:val="00CB351E"/>
    <w:rsid w:val="00CB39E8"/>
    <w:rsid w:val="00CB3FBB"/>
    <w:rsid w:val="00CB4458"/>
    <w:rsid w:val="00CB4FD7"/>
    <w:rsid w:val="00CC30EE"/>
    <w:rsid w:val="00CC4A81"/>
    <w:rsid w:val="00CC53F4"/>
    <w:rsid w:val="00CC6F0E"/>
    <w:rsid w:val="00CD0FEC"/>
    <w:rsid w:val="00CD10F7"/>
    <w:rsid w:val="00CD133F"/>
    <w:rsid w:val="00CD16F8"/>
    <w:rsid w:val="00CD1D38"/>
    <w:rsid w:val="00CD1D39"/>
    <w:rsid w:val="00CD2ED8"/>
    <w:rsid w:val="00CD35FB"/>
    <w:rsid w:val="00CD5E86"/>
    <w:rsid w:val="00CD7211"/>
    <w:rsid w:val="00CE0710"/>
    <w:rsid w:val="00CE11B5"/>
    <w:rsid w:val="00CE137A"/>
    <w:rsid w:val="00CE13D8"/>
    <w:rsid w:val="00CE306C"/>
    <w:rsid w:val="00CE3357"/>
    <w:rsid w:val="00CE3A7D"/>
    <w:rsid w:val="00CE4BA0"/>
    <w:rsid w:val="00CE5B12"/>
    <w:rsid w:val="00CE6D0A"/>
    <w:rsid w:val="00CE7BAB"/>
    <w:rsid w:val="00CF4321"/>
    <w:rsid w:val="00CF4366"/>
    <w:rsid w:val="00CF5120"/>
    <w:rsid w:val="00D014B6"/>
    <w:rsid w:val="00D014E3"/>
    <w:rsid w:val="00D0219A"/>
    <w:rsid w:val="00D03274"/>
    <w:rsid w:val="00D032E2"/>
    <w:rsid w:val="00D062A1"/>
    <w:rsid w:val="00D06971"/>
    <w:rsid w:val="00D10EFF"/>
    <w:rsid w:val="00D11F42"/>
    <w:rsid w:val="00D1330E"/>
    <w:rsid w:val="00D1343E"/>
    <w:rsid w:val="00D158C3"/>
    <w:rsid w:val="00D162FD"/>
    <w:rsid w:val="00D17020"/>
    <w:rsid w:val="00D1767B"/>
    <w:rsid w:val="00D2174D"/>
    <w:rsid w:val="00D21C3F"/>
    <w:rsid w:val="00D223F2"/>
    <w:rsid w:val="00D22AE8"/>
    <w:rsid w:val="00D22EF3"/>
    <w:rsid w:val="00D23306"/>
    <w:rsid w:val="00D25217"/>
    <w:rsid w:val="00D25648"/>
    <w:rsid w:val="00D26AF1"/>
    <w:rsid w:val="00D2772D"/>
    <w:rsid w:val="00D27A58"/>
    <w:rsid w:val="00D30242"/>
    <w:rsid w:val="00D33D79"/>
    <w:rsid w:val="00D3571E"/>
    <w:rsid w:val="00D36DDE"/>
    <w:rsid w:val="00D37503"/>
    <w:rsid w:val="00D40592"/>
    <w:rsid w:val="00D4129B"/>
    <w:rsid w:val="00D43AAC"/>
    <w:rsid w:val="00D448C6"/>
    <w:rsid w:val="00D44E2F"/>
    <w:rsid w:val="00D46550"/>
    <w:rsid w:val="00D4768B"/>
    <w:rsid w:val="00D47B03"/>
    <w:rsid w:val="00D50C6B"/>
    <w:rsid w:val="00D517E0"/>
    <w:rsid w:val="00D51F2F"/>
    <w:rsid w:val="00D535EC"/>
    <w:rsid w:val="00D54F3F"/>
    <w:rsid w:val="00D55453"/>
    <w:rsid w:val="00D55E5A"/>
    <w:rsid w:val="00D5629C"/>
    <w:rsid w:val="00D5675B"/>
    <w:rsid w:val="00D60DB2"/>
    <w:rsid w:val="00D6464A"/>
    <w:rsid w:val="00D659D0"/>
    <w:rsid w:val="00D66217"/>
    <w:rsid w:val="00D67338"/>
    <w:rsid w:val="00D70472"/>
    <w:rsid w:val="00D746A6"/>
    <w:rsid w:val="00D75237"/>
    <w:rsid w:val="00D756D4"/>
    <w:rsid w:val="00D75B61"/>
    <w:rsid w:val="00D75C89"/>
    <w:rsid w:val="00D75DCC"/>
    <w:rsid w:val="00D77557"/>
    <w:rsid w:val="00D81056"/>
    <w:rsid w:val="00D81ED1"/>
    <w:rsid w:val="00D82C1F"/>
    <w:rsid w:val="00D84024"/>
    <w:rsid w:val="00D84A50"/>
    <w:rsid w:val="00D85246"/>
    <w:rsid w:val="00D8537F"/>
    <w:rsid w:val="00D86606"/>
    <w:rsid w:val="00D8698D"/>
    <w:rsid w:val="00D8703F"/>
    <w:rsid w:val="00D87C2F"/>
    <w:rsid w:val="00D9279A"/>
    <w:rsid w:val="00D94231"/>
    <w:rsid w:val="00D96E05"/>
    <w:rsid w:val="00D96F5C"/>
    <w:rsid w:val="00D97121"/>
    <w:rsid w:val="00DA0071"/>
    <w:rsid w:val="00DA172C"/>
    <w:rsid w:val="00DA2B5D"/>
    <w:rsid w:val="00DA2E29"/>
    <w:rsid w:val="00DA3D6C"/>
    <w:rsid w:val="00DA3DAD"/>
    <w:rsid w:val="00DA40D4"/>
    <w:rsid w:val="00DA4D9F"/>
    <w:rsid w:val="00DA4E0A"/>
    <w:rsid w:val="00DA4ED8"/>
    <w:rsid w:val="00DA50A8"/>
    <w:rsid w:val="00DA5777"/>
    <w:rsid w:val="00DA5C13"/>
    <w:rsid w:val="00DA5C5D"/>
    <w:rsid w:val="00DB4025"/>
    <w:rsid w:val="00DB4AF1"/>
    <w:rsid w:val="00DB51ED"/>
    <w:rsid w:val="00DB5F97"/>
    <w:rsid w:val="00DB61FD"/>
    <w:rsid w:val="00DB6A78"/>
    <w:rsid w:val="00DB6F12"/>
    <w:rsid w:val="00DC1012"/>
    <w:rsid w:val="00DC15BD"/>
    <w:rsid w:val="00DC251A"/>
    <w:rsid w:val="00DC387D"/>
    <w:rsid w:val="00DC3A63"/>
    <w:rsid w:val="00DC51F9"/>
    <w:rsid w:val="00DC598C"/>
    <w:rsid w:val="00DC6A45"/>
    <w:rsid w:val="00DC7CAA"/>
    <w:rsid w:val="00DD0344"/>
    <w:rsid w:val="00DD0D7A"/>
    <w:rsid w:val="00DD29D3"/>
    <w:rsid w:val="00DD2C43"/>
    <w:rsid w:val="00DD2D0B"/>
    <w:rsid w:val="00DD32A5"/>
    <w:rsid w:val="00DD36BF"/>
    <w:rsid w:val="00DD6683"/>
    <w:rsid w:val="00DE0EB2"/>
    <w:rsid w:val="00DE1175"/>
    <w:rsid w:val="00DE2069"/>
    <w:rsid w:val="00DE35BA"/>
    <w:rsid w:val="00DE3811"/>
    <w:rsid w:val="00DE45C5"/>
    <w:rsid w:val="00DE4D05"/>
    <w:rsid w:val="00DE663A"/>
    <w:rsid w:val="00DE713F"/>
    <w:rsid w:val="00DF0418"/>
    <w:rsid w:val="00DF16B0"/>
    <w:rsid w:val="00DF28F3"/>
    <w:rsid w:val="00DF4186"/>
    <w:rsid w:val="00DF652E"/>
    <w:rsid w:val="00E010CD"/>
    <w:rsid w:val="00E01A52"/>
    <w:rsid w:val="00E02B90"/>
    <w:rsid w:val="00E04DF7"/>
    <w:rsid w:val="00E07041"/>
    <w:rsid w:val="00E10846"/>
    <w:rsid w:val="00E121B1"/>
    <w:rsid w:val="00E12410"/>
    <w:rsid w:val="00E12C15"/>
    <w:rsid w:val="00E1332A"/>
    <w:rsid w:val="00E15CB9"/>
    <w:rsid w:val="00E20717"/>
    <w:rsid w:val="00E213C5"/>
    <w:rsid w:val="00E21E7A"/>
    <w:rsid w:val="00E227CA"/>
    <w:rsid w:val="00E24138"/>
    <w:rsid w:val="00E25437"/>
    <w:rsid w:val="00E257A8"/>
    <w:rsid w:val="00E26B09"/>
    <w:rsid w:val="00E26C2C"/>
    <w:rsid w:val="00E26F98"/>
    <w:rsid w:val="00E2719D"/>
    <w:rsid w:val="00E2781F"/>
    <w:rsid w:val="00E3175D"/>
    <w:rsid w:val="00E32C56"/>
    <w:rsid w:val="00E33485"/>
    <w:rsid w:val="00E33C16"/>
    <w:rsid w:val="00E34526"/>
    <w:rsid w:val="00E34841"/>
    <w:rsid w:val="00E34B17"/>
    <w:rsid w:val="00E3682C"/>
    <w:rsid w:val="00E3771B"/>
    <w:rsid w:val="00E37C01"/>
    <w:rsid w:val="00E406DC"/>
    <w:rsid w:val="00E41802"/>
    <w:rsid w:val="00E41A25"/>
    <w:rsid w:val="00E422D0"/>
    <w:rsid w:val="00E434A5"/>
    <w:rsid w:val="00E44158"/>
    <w:rsid w:val="00E47309"/>
    <w:rsid w:val="00E4776B"/>
    <w:rsid w:val="00E47E76"/>
    <w:rsid w:val="00E507AE"/>
    <w:rsid w:val="00E51E35"/>
    <w:rsid w:val="00E522A3"/>
    <w:rsid w:val="00E52373"/>
    <w:rsid w:val="00E5326D"/>
    <w:rsid w:val="00E53456"/>
    <w:rsid w:val="00E55CA0"/>
    <w:rsid w:val="00E563A1"/>
    <w:rsid w:val="00E614D7"/>
    <w:rsid w:val="00E6225D"/>
    <w:rsid w:val="00E62A71"/>
    <w:rsid w:val="00E62A8B"/>
    <w:rsid w:val="00E64641"/>
    <w:rsid w:val="00E64A97"/>
    <w:rsid w:val="00E64BDE"/>
    <w:rsid w:val="00E65121"/>
    <w:rsid w:val="00E66B74"/>
    <w:rsid w:val="00E676FB"/>
    <w:rsid w:val="00E744F9"/>
    <w:rsid w:val="00E745FA"/>
    <w:rsid w:val="00E7485C"/>
    <w:rsid w:val="00E76906"/>
    <w:rsid w:val="00E81103"/>
    <w:rsid w:val="00E81E55"/>
    <w:rsid w:val="00E83F42"/>
    <w:rsid w:val="00E84EBE"/>
    <w:rsid w:val="00E858C5"/>
    <w:rsid w:val="00E87694"/>
    <w:rsid w:val="00E905E1"/>
    <w:rsid w:val="00E9072B"/>
    <w:rsid w:val="00E908C0"/>
    <w:rsid w:val="00E936A8"/>
    <w:rsid w:val="00E93860"/>
    <w:rsid w:val="00E9409F"/>
    <w:rsid w:val="00E942C2"/>
    <w:rsid w:val="00E94EBA"/>
    <w:rsid w:val="00E96B7E"/>
    <w:rsid w:val="00E97FB2"/>
    <w:rsid w:val="00EA0E0A"/>
    <w:rsid w:val="00EA164D"/>
    <w:rsid w:val="00EA1688"/>
    <w:rsid w:val="00EA23E7"/>
    <w:rsid w:val="00EA2C93"/>
    <w:rsid w:val="00EA2CFA"/>
    <w:rsid w:val="00EA2DB1"/>
    <w:rsid w:val="00EA2EC8"/>
    <w:rsid w:val="00EA31A2"/>
    <w:rsid w:val="00EA6B7A"/>
    <w:rsid w:val="00EA75E9"/>
    <w:rsid w:val="00EA77A6"/>
    <w:rsid w:val="00EA7974"/>
    <w:rsid w:val="00EA7C5C"/>
    <w:rsid w:val="00EB0810"/>
    <w:rsid w:val="00EB0EA0"/>
    <w:rsid w:val="00EB10E1"/>
    <w:rsid w:val="00EB1881"/>
    <w:rsid w:val="00EB2510"/>
    <w:rsid w:val="00EB4EA2"/>
    <w:rsid w:val="00EB5909"/>
    <w:rsid w:val="00EB5DE6"/>
    <w:rsid w:val="00EC0794"/>
    <w:rsid w:val="00EC2605"/>
    <w:rsid w:val="00EC3248"/>
    <w:rsid w:val="00EC3E55"/>
    <w:rsid w:val="00EC4D0C"/>
    <w:rsid w:val="00EC7421"/>
    <w:rsid w:val="00EC7A4D"/>
    <w:rsid w:val="00ED0CA9"/>
    <w:rsid w:val="00ED1AD4"/>
    <w:rsid w:val="00ED1C53"/>
    <w:rsid w:val="00ED1C94"/>
    <w:rsid w:val="00ED1DD2"/>
    <w:rsid w:val="00ED22E6"/>
    <w:rsid w:val="00ED2D07"/>
    <w:rsid w:val="00ED4634"/>
    <w:rsid w:val="00ED69B7"/>
    <w:rsid w:val="00ED7414"/>
    <w:rsid w:val="00ED78F5"/>
    <w:rsid w:val="00EE1841"/>
    <w:rsid w:val="00EE2113"/>
    <w:rsid w:val="00EE3611"/>
    <w:rsid w:val="00EE373B"/>
    <w:rsid w:val="00EE49DB"/>
    <w:rsid w:val="00EE5240"/>
    <w:rsid w:val="00EF0267"/>
    <w:rsid w:val="00EF0FEB"/>
    <w:rsid w:val="00EF1666"/>
    <w:rsid w:val="00EF532D"/>
    <w:rsid w:val="00EF5E2B"/>
    <w:rsid w:val="00EF5F10"/>
    <w:rsid w:val="00EF641F"/>
    <w:rsid w:val="00EF686F"/>
    <w:rsid w:val="00EF6D39"/>
    <w:rsid w:val="00F00723"/>
    <w:rsid w:val="00F00DEC"/>
    <w:rsid w:val="00F02379"/>
    <w:rsid w:val="00F03ED0"/>
    <w:rsid w:val="00F043CC"/>
    <w:rsid w:val="00F04415"/>
    <w:rsid w:val="00F05D9E"/>
    <w:rsid w:val="00F05DC0"/>
    <w:rsid w:val="00F07398"/>
    <w:rsid w:val="00F07C42"/>
    <w:rsid w:val="00F11403"/>
    <w:rsid w:val="00F12877"/>
    <w:rsid w:val="00F149FA"/>
    <w:rsid w:val="00F17887"/>
    <w:rsid w:val="00F212AA"/>
    <w:rsid w:val="00F23353"/>
    <w:rsid w:val="00F244C9"/>
    <w:rsid w:val="00F245B5"/>
    <w:rsid w:val="00F25267"/>
    <w:rsid w:val="00F25575"/>
    <w:rsid w:val="00F2585A"/>
    <w:rsid w:val="00F25CB3"/>
    <w:rsid w:val="00F27076"/>
    <w:rsid w:val="00F27B73"/>
    <w:rsid w:val="00F30EEA"/>
    <w:rsid w:val="00F3155D"/>
    <w:rsid w:val="00F333B7"/>
    <w:rsid w:val="00F34080"/>
    <w:rsid w:val="00F350E8"/>
    <w:rsid w:val="00F364A3"/>
    <w:rsid w:val="00F364C3"/>
    <w:rsid w:val="00F376EF"/>
    <w:rsid w:val="00F41E3B"/>
    <w:rsid w:val="00F42639"/>
    <w:rsid w:val="00F43D93"/>
    <w:rsid w:val="00F44DB5"/>
    <w:rsid w:val="00F46C17"/>
    <w:rsid w:val="00F47929"/>
    <w:rsid w:val="00F50DB5"/>
    <w:rsid w:val="00F516B2"/>
    <w:rsid w:val="00F52651"/>
    <w:rsid w:val="00F52C3F"/>
    <w:rsid w:val="00F52E49"/>
    <w:rsid w:val="00F54E7E"/>
    <w:rsid w:val="00F55B68"/>
    <w:rsid w:val="00F55FF0"/>
    <w:rsid w:val="00F56593"/>
    <w:rsid w:val="00F56C11"/>
    <w:rsid w:val="00F60076"/>
    <w:rsid w:val="00F6106B"/>
    <w:rsid w:val="00F618B6"/>
    <w:rsid w:val="00F619C2"/>
    <w:rsid w:val="00F63F4C"/>
    <w:rsid w:val="00F64035"/>
    <w:rsid w:val="00F64C2B"/>
    <w:rsid w:val="00F66B93"/>
    <w:rsid w:val="00F67FCF"/>
    <w:rsid w:val="00F713E8"/>
    <w:rsid w:val="00F71612"/>
    <w:rsid w:val="00F7183A"/>
    <w:rsid w:val="00F74FAF"/>
    <w:rsid w:val="00F7504B"/>
    <w:rsid w:val="00F7574B"/>
    <w:rsid w:val="00F77337"/>
    <w:rsid w:val="00F77674"/>
    <w:rsid w:val="00F7770F"/>
    <w:rsid w:val="00F77769"/>
    <w:rsid w:val="00F80D93"/>
    <w:rsid w:val="00F81D67"/>
    <w:rsid w:val="00F820CF"/>
    <w:rsid w:val="00F91C3B"/>
    <w:rsid w:val="00F92E59"/>
    <w:rsid w:val="00F935EA"/>
    <w:rsid w:val="00F94890"/>
    <w:rsid w:val="00F96482"/>
    <w:rsid w:val="00FA1423"/>
    <w:rsid w:val="00FA1D7D"/>
    <w:rsid w:val="00FA354C"/>
    <w:rsid w:val="00FA3A07"/>
    <w:rsid w:val="00FA5408"/>
    <w:rsid w:val="00FA5C75"/>
    <w:rsid w:val="00FA7BB4"/>
    <w:rsid w:val="00FB0518"/>
    <w:rsid w:val="00FB08FD"/>
    <w:rsid w:val="00FB145C"/>
    <w:rsid w:val="00FB25F4"/>
    <w:rsid w:val="00FB2AEB"/>
    <w:rsid w:val="00FB3BF1"/>
    <w:rsid w:val="00FB6B16"/>
    <w:rsid w:val="00FC0FEC"/>
    <w:rsid w:val="00FC25E7"/>
    <w:rsid w:val="00FC62A0"/>
    <w:rsid w:val="00FC6A24"/>
    <w:rsid w:val="00FC7873"/>
    <w:rsid w:val="00FD058D"/>
    <w:rsid w:val="00FD12D3"/>
    <w:rsid w:val="00FD27DE"/>
    <w:rsid w:val="00FD2B27"/>
    <w:rsid w:val="00FD2CED"/>
    <w:rsid w:val="00FD459D"/>
    <w:rsid w:val="00FD5016"/>
    <w:rsid w:val="00FD5220"/>
    <w:rsid w:val="00FD642C"/>
    <w:rsid w:val="00FD6E08"/>
    <w:rsid w:val="00FE0349"/>
    <w:rsid w:val="00FE0604"/>
    <w:rsid w:val="00FE1112"/>
    <w:rsid w:val="00FE21A2"/>
    <w:rsid w:val="00FE2B3D"/>
    <w:rsid w:val="00FE38A3"/>
    <w:rsid w:val="00FE4384"/>
    <w:rsid w:val="00FE4DFF"/>
    <w:rsid w:val="00FE5FFE"/>
    <w:rsid w:val="00FE6FAE"/>
    <w:rsid w:val="00FF20CF"/>
    <w:rsid w:val="00FF249A"/>
    <w:rsid w:val="00FF3CA3"/>
    <w:rsid w:val="00FF4E23"/>
    <w:rsid w:val="00FF5F82"/>
    <w:rsid w:val="00FF6078"/>
    <w:rsid w:val="00FF665A"/>
    <w:rsid w:val="00FF686A"/>
    <w:rsid w:val="00FF6B68"/>
    <w:rsid w:val="00FF7D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35"/>
    <o:shapelayout v:ext="edit">
      <o:idmap v:ext="edit" data="1"/>
    </o:shapelayout>
  </w:shapeDefaults>
  <w:decimalSymbol w:val="."/>
  <w:listSeparator w:val=","/>
  <w15:docId w15:val="{A87839CE-94CC-46FE-9442-0C367C7B8F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2241E"/>
    <w:pPr>
      <w:spacing w:line="455" w:lineRule="exact"/>
    </w:pPr>
    <w:rPr>
      <w:rFonts w:ascii="Courier New" w:hAnsi="Courier New"/>
      <w:sz w:val="18"/>
    </w:rPr>
  </w:style>
  <w:style w:type="paragraph" w:styleId="Heading1">
    <w:name w:val="heading 1"/>
    <w:basedOn w:val="Normal"/>
    <w:next w:val="Normal"/>
    <w:link w:val="Heading1Char"/>
    <w:uiPriority w:val="9"/>
    <w:qFormat/>
    <w:rsid w:val="00B2697D"/>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semiHidden/>
    <w:unhideWhenUsed/>
    <w:qFormat/>
    <w:rsid w:val="00B2697D"/>
    <w:pPr>
      <w:keepNext/>
      <w:spacing w:before="240" w:after="60"/>
      <w:outlineLvl w:val="1"/>
    </w:pPr>
    <w:rPr>
      <w:rFonts w:ascii="Cambria" w:hAnsi="Cambria"/>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ingleSpacing">
    <w:name w:val="Single Spacing"/>
    <w:basedOn w:val="Normal"/>
    <w:rsid w:val="0012241E"/>
    <w:pPr>
      <w:spacing w:line="227" w:lineRule="exact"/>
    </w:pPr>
  </w:style>
  <w:style w:type="paragraph" w:styleId="DocumentMap">
    <w:name w:val="Document Map"/>
    <w:basedOn w:val="Normal"/>
    <w:link w:val="DocumentMapChar"/>
    <w:uiPriority w:val="99"/>
    <w:semiHidden/>
    <w:unhideWhenUsed/>
    <w:rsid w:val="00D77557"/>
    <w:rPr>
      <w:rFonts w:ascii="Tahoma" w:hAnsi="Tahoma" w:cs="Tahoma"/>
      <w:sz w:val="16"/>
      <w:szCs w:val="16"/>
    </w:rPr>
  </w:style>
  <w:style w:type="character" w:customStyle="1" w:styleId="DocumentMapChar">
    <w:name w:val="Document Map Char"/>
    <w:basedOn w:val="DefaultParagraphFont"/>
    <w:link w:val="DocumentMap"/>
    <w:uiPriority w:val="99"/>
    <w:semiHidden/>
    <w:rsid w:val="00D77557"/>
    <w:rPr>
      <w:rFonts w:ascii="Tahoma" w:hAnsi="Tahoma" w:cs="Tahoma"/>
      <w:sz w:val="16"/>
      <w:szCs w:val="16"/>
    </w:rPr>
  </w:style>
  <w:style w:type="paragraph" w:customStyle="1" w:styleId="AttorneyName">
    <w:name w:val="Attorney Name"/>
    <w:basedOn w:val="SingleSpacing"/>
    <w:rsid w:val="0012241E"/>
  </w:style>
  <w:style w:type="paragraph" w:styleId="Header">
    <w:name w:val="header"/>
    <w:basedOn w:val="Normal"/>
    <w:link w:val="HeaderChar"/>
    <w:rsid w:val="0012241E"/>
    <w:pPr>
      <w:tabs>
        <w:tab w:val="center" w:pos="4320"/>
        <w:tab w:val="right" w:pos="8640"/>
      </w:tabs>
    </w:pPr>
  </w:style>
  <w:style w:type="paragraph" w:styleId="Footer">
    <w:name w:val="footer"/>
    <w:basedOn w:val="Normal"/>
    <w:link w:val="FooterChar"/>
    <w:uiPriority w:val="99"/>
    <w:rsid w:val="0012241E"/>
    <w:pPr>
      <w:tabs>
        <w:tab w:val="center" w:pos="4320"/>
        <w:tab w:val="right" w:pos="8640"/>
      </w:tabs>
    </w:pPr>
  </w:style>
  <w:style w:type="paragraph" w:customStyle="1" w:styleId="Signatureblockdate">
    <w:name w:val="Signature block date"/>
    <w:basedOn w:val="Normal"/>
    <w:rsid w:val="003D1D80"/>
    <w:pPr>
      <w:spacing w:line="245" w:lineRule="exact"/>
      <w:ind w:left="4680"/>
    </w:pPr>
    <w:rPr>
      <w:sz w:val="20"/>
    </w:rPr>
  </w:style>
  <w:style w:type="paragraph" w:customStyle="1" w:styleId="Signatureblockline">
    <w:name w:val="Signature block line"/>
    <w:basedOn w:val="Normal"/>
    <w:rsid w:val="003D1D80"/>
    <w:pPr>
      <w:tabs>
        <w:tab w:val="left" w:leader="underscore" w:pos="9360"/>
      </w:tabs>
      <w:spacing w:line="245" w:lineRule="exact"/>
      <w:ind w:left="6000"/>
    </w:pPr>
    <w:rPr>
      <w:sz w:val="20"/>
    </w:rPr>
  </w:style>
  <w:style w:type="paragraph" w:customStyle="1" w:styleId="TOCHeader">
    <w:name w:val="TOC Header"/>
    <w:basedOn w:val="Normal"/>
    <w:rsid w:val="00E563A1"/>
    <w:pPr>
      <w:spacing w:line="240" w:lineRule="auto"/>
      <w:ind w:left="115" w:right="115"/>
      <w:jc w:val="center"/>
    </w:pPr>
    <w:rPr>
      <w:rFonts w:ascii="Times New Roman" w:hAnsi="Times New Roman"/>
      <w:smallCaps/>
      <w:sz w:val="24"/>
    </w:rPr>
  </w:style>
  <w:style w:type="paragraph" w:styleId="BodyText">
    <w:name w:val="Body Text"/>
    <w:basedOn w:val="Normal"/>
    <w:link w:val="BodyTextChar"/>
    <w:rsid w:val="00BB0953"/>
    <w:pPr>
      <w:widowControl w:val="0"/>
      <w:spacing w:line="480" w:lineRule="exact"/>
      <w:ind w:firstLine="1440"/>
      <w:jc w:val="both"/>
    </w:pPr>
    <w:rPr>
      <w:rFonts w:ascii="Times New Roman" w:hAnsi="Times New Roman"/>
      <w:sz w:val="24"/>
    </w:rPr>
  </w:style>
  <w:style w:type="character" w:customStyle="1" w:styleId="BodyTextChar">
    <w:name w:val="Body Text Char"/>
    <w:basedOn w:val="DefaultParagraphFont"/>
    <w:link w:val="BodyText"/>
    <w:rsid w:val="00BB0953"/>
    <w:rPr>
      <w:sz w:val="24"/>
    </w:rPr>
  </w:style>
  <w:style w:type="character" w:customStyle="1" w:styleId="FooterChar">
    <w:name w:val="Footer Char"/>
    <w:basedOn w:val="DefaultParagraphFont"/>
    <w:link w:val="Footer"/>
    <w:uiPriority w:val="99"/>
    <w:rsid w:val="00BD0DA9"/>
    <w:rPr>
      <w:rFonts w:ascii="Courier New" w:hAnsi="Courier New"/>
      <w:sz w:val="18"/>
    </w:rPr>
  </w:style>
  <w:style w:type="paragraph" w:styleId="BalloonText">
    <w:name w:val="Balloon Text"/>
    <w:basedOn w:val="Normal"/>
    <w:link w:val="BalloonTextChar"/>
    <w:uiPriority w:val="99"/>
    <w:semiHidden/>
    <w:unhideWhenUsed/>
    <w:rsid w:val="00AF5A7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F5A7C"/>
    <w:rPr>
      <w:rFonts w:ascii="Tahoma" w:hAnsi="Tahoma" w:cs="Tahoma"/>
      <w:sz w:val="16"/>
      <w:szCs w:val="16"/>
    </w:rPr>
  </w:style>
  <w:style w:type="paragraph" w:styleId="ListParagraph">
    <w:name w:val="List Paragraph"/>
    <w:basedOn w:val="Normal"/>
    <w:uiPriority w:val="34"/>
    <w:qFormat/>
    <w:rsid w:val="00D1767B"/>
    <w:pPr>
      <w:ind w:left="720"/>
    </w:pPr>
  </w:style>
  <w:style w:type="paragraph" w:customStyle="1" w:styleId="LetterSignature">
    <w:name w:val="Letter Signature"/>
    <w:basedOn w:val="Normal"/>
    <w:rsid w:val="00947FF8"/>
    <w:pPr>
      <w:keepNext/>
      <w:keepLines/>
      <w:spacing w:line="260" w:lineRule="exact"/>
    </w:pPr>
    <w:rPr>
      <w:rFonts w:ascii="Garamond" w:hAnsi="Garamond"/>
      <w:sz w:val="24"/>
    </w:rPr>
  </w:style>
  <w:style w:type="character" w:styleId="CommentReference">
    <w:name w:val="annotation reference"/>
    <w:basedOn w:val="DefaultParagraphFont"/>
    <w:uiPriority w:val="99"/>
    <w:semiHidden/>
    <w:unhideWhenUsed/>
    <w:rsid w:val="00801C7A"/>
    <w:rPr>
      <w:sz w:val="16"/>
      <w:szCs w:val="16"/>
    </w:rPr>
  </w:style>
  <w:style w:type="paragraph" w:styleId="CommentText">
    <w:name w:val="annotation text"/>
    <w:basedOn w:val="Normal"/>
    <w:link w:val="CommentTextChar"/>
    <w:uiPriority w:val="99"/>
    <w:semiHidden/>
    <w:unhideWhenUsed/>
    <w:rsid w:val="00801C7A"/>
    <w:rPr>
      <w:sz w:val="20"/>
    </w:rPr>
  </w:style>
  <w:style w:type="character" w:customStyle="1" w:styleId="CommentTextChar">
    <w:name w:val="Comment Text Char"/>
    <w:basedOn w:val="DefaultParagraphFont"/>
    <w:link w:val="CommentText"/>
    <w:uiPriority w:val="99"/>
    <w:semiHidden/>
    <w:rsid w:val="00801C7A"/>
    <w:rPr>
      <w:rFonts w:ascii="Courier New" w:hAnsi="Courier New"/>
    </w:rPr>
  </w:style>
  <w:style w:type="paragraph" w:styleId="CommentSubject">
    <w:name w:val="annotation subject"/>
    <w:basedOn w:val="CommentText"/>
    <w:next w:val="CommentText"/>
    <w:link w:val="CommentSubjectChar"/>
    <w:uiPriority w:val="99"/>
    <w:semiHidden/>
    <w:unhideWhenUsed/>
    <w:rsid w:val="00801C7A"/>
    <w:rPr>
      <w:b/>
      <w:bCs/>
    </w:rPr>
  </w:style>
  <w:style w:type="character" w:customStyle="1" w:styleId="CommentSubjectChar">
    <w:name w:val="Comment Subject Char"/>
    <w:basedOn w:val="CommentTextChar"/>
    <w:link w:val="CommentSubject"/>
    <w:uiPriority w:val="99"/>
    <w:semiHidden/>
    <w:rsid w:val="00801C7A"/>
    <w:rPr>
      <w:rFonts w:ascii="Courier New" w:hAnsi="Courier New"/>
      <w:b/>
      <w:bCs/>
    </w:rPr>
  </w:style>
  <w:style w:type="character" w:customStyle="1" w:styleId="BodyTextChar1">
    <w:name w:val="Body Text Char1"/>
    <w:aliases w:val="Body Text Char Char"/>
    <w:basedOn w:val="DefaultParagraphFont"/>
    <w:rsid w:val="009B52FD"/>
    <w:rPr>
      <w:sz w:val="24"/>
      <w:lang w:val="en-US" w:eastAsia="en-US" w:bidi="ar-SA"/>
    </w:rPr>
  </w:style>
  <w:style w:type="paragraph" w:customStyle="1" w:styleId="RSBlockText">
    <w:name w:val="RS Block Text"/>
    <w:basedOn w:val="Normal"/>
    <w:rsid w:val="009B52FD"/>
    <w:pPr>
      <w:widowControl w:val="0"/>
      <w:spacing w:after="240" w:line="240" w:lineRule="exact"/>
    </w:pPr>
    <w:rPr>
      <w:rFonts w:ascii="Times New Roman" w:hAnsi="Times New Roman"/>
      <w:sz w:val="24"/>
      <w:szCs w:val="24"/>
    </w:rPr>
  </w:style>
  <w:style w:type="paragraph" w:customStyle="1" w:styleId="RSBodyText">
    <w:name w:val="RS Body Text"/>
    <w:basedOn w:val="Normal"/>
    <w:rsid w:val="009B52FD"/>
    <w:pPr>
      <w:widowControl w:val="0"/>
      <w:spacing w:line="480" w:lineRule="exact"/>
      <w:ind w:firstLine="720"/>
    </w:pPr>
    <w:rPr>
      <w:rFonts w:ascii="Times New Roman" w:hAnsi="Times New Roman"/>
      <w:sz w:val="24"/>
      <w:szCs w:val="24"/>
    </w:rPr>
  </w:style>
  <w:style w:type="paragraph" w:customStyle="1" w:styleId="FirmInformation">
    <w:name w:val="Firm Information"/>
    <w:basedOn w:val="Normal"/>
    <w:link w:val="FirmInformationChar"/>
    <w:rsid w:val="005D707E"/>
    <w:pPr>
      <w:widowControl w:val="0"/>
      <w:spacing w:line="240" w:lineRule="exact"/>
      <w:ind w:right="144"/>
    </w:pPr>
    <w:rPr>
      <w:rFonts w:ascii="Times New Roman" w:hAnsi="Times New Roman"/>
      <w:sz w:val="24"/>
    </w:rPr>
  </w:style>
  <w:style w:type="character" w:customStyle="1" w:styleId="FirmInformationChar">
    <w:name w:val="Firm Information Char"/>
    <w:basedOn w:val="DefaultParagraphFont"/>
    <w:link w:val="FirmInformation"/>
    <w:rsid w:val="005D707E"/>
    <w:rPr>
      <w:sz w:val="24"/>
    </w:rPr>
  </w:style>
  <w:style w:type="paragraph" w:customStyle="1" w:styleId="Pleading1L1">
    <w:name w:val="Pleading1_L1"/>
    <w:basedOn w:val="Normal"/>
    <w:next w:val="BodyText"/>
    <w:rsid w:val="007360D1"/>
    <w:pPr>
      <w:keepNext/>
      <w:keepLines/>
      <w:widowControl w:val="0"/>
      <w:numPr>
        <w:numId w:val="1"/>
      </w:numPr>
      <w:spacing w:before="240" w:line="240" w:lineRule="exact"/>
      <w:jc w:val="both"/>
      <w:outlineLvl w:val="0"/>
    </w:pPr>
    <w:rPr>
      <w:rFonts w:ascii="Times New Roman" w:hAnsi="Times New Roman"/>
      <w:b/>
      <w:caps/>
      <w:sz w:val="24"/>
    </w:rPr>
  </w:style>
  <w:style w:type="paragraph" w:customStyle="1" w:styleId="Pleading1L2">
    <w:name w:val="Pleading1_L2"/>
    <w:basedOn w:val="Pleading1L1"/>
    <w:next w:val="BodyText"/>
    <w:rsid w:val="007360D1"/>
    <w:pPr>
      <w:numPr>
        <w:ilvl w:val="1"/>
      </w:numPr>
      <w:outlineLvl w:val="1"/>
    </w:pPr>
    <w:rPr>
      <w:caps w:val="0"/>
    </w:rPr>
  </w:style>
  <w:style w:type="paragraph" w:customStyle="1" w:styleId="Pleading1L3">
    <w:name w:val="Pleading1_L3"/>
    <w:basedOn w:val="Pleading1L2"/>
    <w:next w:val="BodyText"/>
    <w:rsid w:val="007360D1"/>
    <w:pPr>
      <w:numPr>
        <w:ilvl w:val="2"/>
      </w:numPr>
      <w:outlineLvl w:val="2"/>
    </w:pPr>
  </w:style>
  <w:style w:type="paragraph" w:customStyle="1" w:styleId="Pleading1L4">
    <w:name w:val="Pleading1_L4"/>
    <w:basedOn w:val="Pleading1L3"/>
    <w:next w:val="BodyText"/>
    <w:rsid w:val="007360D1"/>
    <w:pPr>
      <w:numPr>
        <w:ilvl w:val="3"/>
      </w:numPr>
      <w:outlineLvl w:val="3"/>
    </w:pPr>
  </w:style>
  <w:style w:type="paragraph" w:customStyle="1" w:styleId="Pleading1L5">
    <w:name w:val="Pleading1_L5"/>
    <w:basedOn w:val="Pleading1L4"/>
    <w:next w:val="BodyText"/>
    <w:rsid w:val="007360D1"/>
    <w:pPr>
      <w:numPr>
        <w:ilvl w:val="4"/>
      </w:numPr>
      <w:outlineLvl w:val="4"/>
    </w:pPr>
  </w:style>
  <w:style w:type="paragraph" w:customStyle="1" w:styleId="Pleading1L6">
    <w:name w:val="Pleading1_L6"/>
    <w:basedOn w:val="Pleading1L5"/>
    <w:next w:val="BodyText"/>
    <w:rsid w:val="007360D1"/>
    <w:pPr>
      <w:numPr>
        <w:ilvl w:val="5"/>
      </w:numPr>
      <w:outlineLvl w:val="5"/>
    </w:pPr>
    <w:rPr>
      <w:b w:val="0"/>
    </w:rPr>
  </w:style>
  <w:style w:type="paragraph" w:customStyle="1" w:styleId="Pleading1L7">
    <w:name w:val="Pleading1_L7"/>
    <w:basedOn w:val="Pleading1L6"/>
    <w:next w:val="BodyText"/>
    <w:rsid w:val="007360D1"/>
    <w:pPr>
      <w:numPr>
        <w:ilvl w:val="6"/>
      </w:numPr>
      <w:outlineLvl w:val="6"/>
    </w:pPr>
  </w:style>
  <w:style w:type="paragraph" w:customStyle="1" w:styleId="Pleading1L8">
    <w:name w:val="Pleading1_L8"/>
    <w:basedOn w:val="Pleading1L7"/>
    <w:next w:val="BodyText"/>
    <w:rsid w:val="007360D1"/>
    <w:pPr>
      <w:numPr>
        <w:ilvl w:val="7"/>
      </w:numPr>
      <w:outlineLvl w:val="7"/>
    </w:pPr>
  </w:style>
  <w:style w:type="paragraph" w:customStyle="1" w:styleId="Pleading1L9">
    <w:name w:val="Pleading1_L9"/>
    <w:basedOn w:val="Pleading1L8"/>
    <w:next w:val="BodyText"/>
    <w:rsid w:val="007360D1"/>
    <w:pPr>
      <w:numPr>
        <w:ilvl w:val="8"/>
      </w:numPr>
      <w:outlineLvl w:val="8"/>
    </w:pPr>
  </w:style>
  <w:style w:type="paragraph" w:customStyle="1" w:styleId="PleadingBody12ptSingleSpacing">
    <w:name w:val="Pleading Body 12pt (Single Spacing)"/>
    <w:basedOn w:val="Normal"/>
    <w:rsid w:val="00583CB8"/>
    <w:pPr>
      <w:spacing w:line="240" w:lineRule="exact"/>
      <w:ind w:right="144" w:firstLine="720"/>
    </w:pPr>
    <w:rPr>
      <w:rFonts w:ascii="Times New Roman" w:hAnsi="Times New Roman"/>
      <w:sz w:val="24"/>
    </w:rPr>
  </w:style>
  <w:style w:type="character" w:customStyle="1" w:styleId="Heading1Char">
    <w:name w:val="Heading 1 Char"/>
    <w:basedOn w:val="DefaultParagraphFont"/>
    <w:link w:val="Heading1"/>
    <w:uiPriority w:val="9"/>
    <w:rsid w:val="00B2697D"/>
    <w:rPr>
      <w:rFonts w:ascii="Cambria" w:hAnsi="Cambria"/>
      <w:b/>
      <w:bCs/>
      <w:kern w:val="32"/>
      <w:sz w:val="32"/>
      <w:szCs w:val="32"/>
    </w:rPr>
  </w:style>
  <w:style w:type="character" w:customStyle="1" w:styleId="Heading2Char">
    <w:name w:val="Heading 2 Char"/>
    <w:basedOn w:val="DefaultParagraphFont"/>
    <w:link w:val="Heading2"/>
    <w:uiPriority w:val="9"/>
    <w:semiHidden/>
    <w:rsid w:val="00B2697D"/>
    <w:rPr>
      <w:rFonts w:ascii="Cambria" w:hAnsi="Cambria"/>
      <w:b/>
      <w:bCs/>
      <w:i/>
      <w:iCs/>
      <w:sz w:val="28"/>
      <w:szCs w:val="28"/>
    </w:rPr>
  </w:style>
  <w:style w:type="paragraph" w:styleId="Revision">
    <w:name w:val="Revision"/>
    <w:hidden/>
    <w:uiPriority w:val="99"/>
    <w:semiHidden/>
    <w:rsid w:val="00B2697D"/>
    <w:rPr>
      <w:rFonts w:ascii="Courier New" w:hAnsi="Courier New"/>
      <w:sz w:val="18"/>
    </w:rPr>
  </w:style>
  <w:style w:type="character" w:styleId="Hyperlink">
    <w:name w:val="Hyperlink"/>
    <w:uiPriority w:val="99"/>
    <w:unhideWhenUsed/>
    <w:rsid w:val="00B2697D"/>
    <w:rPr>
      <w:color w:val="0000FF"/>
      <w:u w:val="single"/>
    </w:rPr>
  </w:style>
  <w:style w:type="character" w:styleId="Emphasis">
    <w:name w:val="Emphasis"/>
    <w:uiPriority w:val="20"/>
    <w:qFormat/>
    <w:rsid w:val="00B2697D"/>
    <w:rPr>
      <w:i/>
      <w:iCs/>
    </w:rPr>
  </w:style>
  <w:style w:type="paragraph" w:styleId="FootnoteText">
    <w:name w:val="footnote text"/>
    <w:basedOn w:val="Normal"/>
    <w:link w:val="FootnoteTextChar"/>
    <w:uiPriority w:val="99"/>
    <w:semiHidden/>
    <w:unhideWhenUsed/>
    <w:rsid w:val="00B2697D"/>
    <w:rPr>
      <w:sz w:val="20"/>
    </w:rPr>
  </w:style>
  <w:style w:type="character" w:customStyle="1" w:styleId="FootnoteTextChar">
    <w:name w:val="Footnote Text Char"/>
    <w:basedOn w:val="DefaultParagraphFont"/>
    <w:link w:val="FootnoteText"/>
    <w:uiPriority w:val="99"/>
    <w:semiHidden/>
    <w:rsid w:val="00B2697D"/>
    <w:rPr>
      <w:rFonts w:ascii="Courier New" w:hAnsi="Courier New"/>
    </w:rPr>
  </w:style>
  <w:style w:type="character" w:styleId="FootnoteReference">
    <w:name w:val="footnote reference"/>
    <w:semiHidden/>
    <w:unhideWhenUsed/>
    <w:rsid w:val="00B2697D"/>
    <w:rPr>
      <w:vertAlign w:val="superscript"/>
    </w:rPr>
  </w:style>
  <w:style w:type="paragraph" w:styleId="TOCHeading">
    <w:name w:val="TOC Heading"/>
    <w:basedOn w:val="Heading1"/>
    <w:next w:val="Normal"/>
    <w:uiPriority w:val="39"/>
    <w:semiHidden/>
    <w:unhideWhenUsed/>
    <w:qFormat/>
    <w:rsid w:val="00B2697D"/>
    <w:pPr>
      <w:keepLines/>
      <w:spacing w:before="480" w:after="0" w:line="276" w:lineRule="auto"/>
      <w:outlineLvl w:val="9"/>
    </w:pPr>
    <w:rPr>
      <w:color w:val="365F91"/>
      <w:kern w:val="0"/>
      <w:sz w:val="28"/>
      <w:szCs w:val="28"/>
    </w:rPr>
  </w:style>
  <w:style w:type="paragraph" w:styleId="TOC1">
    <w:name w:val="toc 1"/>
    <w:basedOn w:val="Normal"/>
    <w:next w:val="Normal"/>
    <w:autoRedefine/>
    <w:uiPriority w:val="39"/>
    <w:unhideWhenUsed/>
    <w:rsid w:val="00516F27"/>
    <w:pPr>
      <w:tabs>
        <w:tab w:val="left" w:pos="720"/>
        <w:tab w:val="right" w:leader="dot" w:pos="9260"/>
      </w:tabs>
    </w:pPr>
    <w:rPr>
      <w:rFonts w:ascii="Times New Roman" w:hAnsi="Times New Roman"/>
      <w:sz w:val="24"/>
    </w:rPr>
  </w:style>
  <w:style w:type="paragraph" w:styleId="TOC2">
    <w:name w:val="toc 2"/>
    <w:basedOn w:val="Normal"/>
    <w:next w:val="Normal"/>
    <w:autoRedefine/>
    <w:uiPriority w:val="39"/>
    <w:unhideWhenUsed/>
    <w:rsid w:val="00B2697D"/>
    <w:pPr>
      <w:ind w:left="180"/>
    </w:pPr>
    <w:rPr>
      <w:rFonts w:ascii="Times New Roman" w:hAnsi="Times New Roman"/>
      <w:sz w:val="24"/>
    </w:rPr>
  </w:style>
  <w:style w:type="paragraph" w:styleId="TOC3">
    <w:name w:val="toc 3"/>
    <w:basedOn w:val="Normal"/>
    <w:next w:val="Normal"/>
    <w:autoRedefine/>
    <w:uiPriority w:val="39"/>
    <w:semiHidden/>
    <w:unhideWhenUsed/>
    <w:rsid w:val="00B2697D"/>
    <w:pPr>
      <w:ind w:left="360"/>
    </w:pPr>
    <w:rPr>
      <w:rFonts w:ascii="Times New Roman" w:hAnsi="Times New Roman"/>
      <w:sz w:val="24"/>
    </w:rPr>
  </w:style>
  <w:style w:type="paragraph" w:styleId="TOC4">
    <w:name w:val="toc 4"/>
    <w:basedOn w:val="Normal"/>
    <w:next w:val="Normal"/>
    <w:autoRedefine/>
    <w:uiPriority w:val="39"/>
    <w:semiHidden/>
    <w:unhideWhenUsed/>
    <w:rsid w:val="00B2697D"/>
    <w:pPr>
      <w:ind w:left="540"/>
    </w:pPr>
    <w:rPr>
      <w:rFonts w:ascii="Times New Roman" w:hAnsi="Times New Roman"/>
      <w:sz w:val="24"/>
    </w:rPr>
  </w:style>
  <w:style w:type="paragraph" w:styleId="TOAHeading">
    <w:name w:val="toa heading"/>
    <w:basedOn w:val="Normal"/>
    <w:next w:val="Normal"/>
    <w:uiPriority w:val="99"/>
    <w:unhideWhenUsed/>
    <w:rsid w:val="00B2697D"/>
    <w:pPr>
      <w:spacing w:before="120"/>
    </w:pPr>
    <w:rPr>
      <w:rFonts w:ascii="Times New Roman" w:hAnsi="Times New Roman"/>
      <w:b/>
      <w:bCs/>
      <w:sz w:val="24"/>
      <w:szCs w:val="24"/>
    </w:rPr>
  </w:style>
  <w:style w:type="paragraph" w:styleId="TableofAuthorities">
    <w:name w:val="table of authorities"/>
    <w:basedOn w:val="Normal"/>
    <w:next w:val="Normal"/>
    <w:uiPriority w:val="99"/>
    <w:semiHidden/>
    <w:unhideWhenUsed/>
    <w:rsid w:val="00B2697D"/>
    <w:pPr>
      <w:ind w:left="180" w:hanging="180"/>
    </w:pPr>
    <w:rPr>
      <w:rFonts w:ascii="Times New Roman" w:hAnsi="Times New Roman"/>
      <w:sz w:val="24"/>
    </w:rPr>
  </w:style>
  <w:style w:type="character" w:customStyle="1" w:styleId="costarpage">
    <w:name w:val="co_starpage"/>
    <w:basedOn w:val="DefaultParagraphFont"/>
    <w:rsid w:val="004A3CA2"/>
  </w:style>
  <w:style w:type="character" w:customStyle="1" w:styleId="apple-converted-space">
    <w:name w:val="apple-converted-space"/>
    <w:basedOn w:val="DefaultParagraphFont"/>
    <w:rsid w:val="002B32FD"/>
  </w:style>
  <w:style w:type="character" w:customStyle="1" w:styleId="cosearchterm">
    <w:name w:val="co_searchterm"/>
    <w:basedOn w:val="DefaultParagraphFont"/>
    <w:rsid w:val="002B32FD"/>
  </w:style>
  <w:style w:type="paragraph" w:styleId="EndnoteText">
    <w:name w:val="endnote text"/>
    <w:basedOn w:val="Normal"/>
    <w:link w:val="EndnoteTextChar"/>
    <w:uiPriority w:val="99"/>
    <w:semiHidden/>
    <w:unhideWhenUsed/>
    <w:rsid w:val="00BF5B49"/>
    <w:pPr>
      <w:spacing w:line="240" w:lineRule="auto"/>
    </w:pPr>
    <w:rPr>
      <w:sz w:val="20"/>
    </w:rPr>
  </w:style>
  <w:style w:type="character" w:customStyle="1" w:styleId="EndnoteTextChar">
    <w:name w:val="Endnote Text Char"/>
    <w:basedOn w:val="DefaultParagraphFont"/>
    <w:link w:val="EndnoteText"/>
    <w:uiPriority w:val="99"/>
    <w:semiHidden/>
    <w:rsid w:val="00BF5B49"/>
    <w:rPr>
      <w:rFonts w:ascii="Courier New" w:hAnsi="Courier New"/>
    </w:rPr>
  </w:style>
  <w:style w:type="character" w:styleId="EndnoteReference">
    <w:name w:val="endnote reference"/>
    <w:basedOn w:val="DefaultParagraphFont"/>
    <w:uiPriority w:val="99"/>
    <w:semiHidden/>
    <w:unhideWhenUsed/>
    <w:rsid w:val="00BF5B49"/>
    <w:rPr>
      <w:vertAlign w:val="superscript"/>
    </w:rPr>
  </w:style>
  <w:style w:type="character" w:customStyle="1" w:styleId="BodyChar">
    <w:name w:val="Body Char"/>
    <w:basedOn w:val="DefaultParagraphFont"/>
    <w:link w:val="Body"/>
    <w:locked/>
    <w:rsid w:val="00D44E2F"/>
  </w:style>
  <w:style w:type="paragraph" w:customStyle="1" w:styleId="Body">
    <w:name w:val="Body"/>
    <w:basedOn w:val="Normal"/>
    <w:link w:val="BodyChar"/>
    <w:qFormat/>
    <w:rsid w:val="00D44E2F"/>
    <w:pPr>
      <w:spacing w:line="480" w:lineRule="exact"/>
      <w:ind w:firstLine="720"/>
      <w:contextualSpacing/>
    </w:pPr>
    <w:rPr>
      <w:rFonts w:ascii="Times New Roman" w:hAnsi="Times New Roman"/>
      <w:sz w:val="20"/>
    </w:rPr>
  </w:style>
  <w:style w:type="character" w:styleId="PlaceholderText">
    <w:name w:val="Placeholder Text"/>
    <w:basedOn w:val="DefaultParagraphFont"/>
    <w:uiPriority w:val="99"/>
    <w:semiHidden/>
    <w:rsid w:val="00BD19E5"/>
    <w:rPr>
      <w:color w:val="808080"/>
    </w:rPr>
  </w:style>
  <w:style w:type="paragraph" w:styleId="Caption">
    <w:name w:val="caption"/>
    <w:basedOn w:val="Normal"/>
    <w:next w:val="Normal"/>
    <w:qFormat/>
    <w:rsid w:val="00FA3A07"/>
    <w:pPr>
      <w:widowControl w:val="0"/>
      <w:spacing w:line="240" w:lineRule="exact"/>
    </w:pPr>
    <w:rPr>
      <w:rFonts w:ascii="Times New Roman" w:hAnsi="Times New Roman"/>
      <w:bCs/>
      <w:sz w:val="24"/>
    </w:rPr>
  </w:style>
  <w:style w:type="character" w:customStyle="1" w:styleId="HeaderChar">
    <w:name w:val="Header Char"/>
    <w:link w:val="Header"/>
    <w:rsid w:val="00EE49DB"/>
    <w:rPr>
      <w:rFonts w:ascii="Courier New" w:hAnsi="Courier New"/>
      <w:sz w:val="18"/>
    </w:rPr>
  </w:style>
  <w:style w:type="table" w:styleId="TableGrid">
    <w:name w:val="Table Grid"/>
    <w:basedOn w:val="TableNormal"/>
    <w:rsid w:val="00EE49DB"/>
    <w:pPr>
      <w:tabs>
        <w:tab w:val="left" w:pos="1440"/>
        <w:tab w:val="left" w:pos="5040"/>
      </w:tabs>
      <w:spacing w:line="240" w:lineRule="exact"/>
      <w:ind w:right="144"/>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Double">
    <w:name w:val="Body Double"/>
    <w:aliases w:val="bd"/>
    <w:basedOn w:val="Normal"/>
    <w:rsid w:val="009E65B5"/>
    <w:pPr>
      <w:spacing w:line="480" w:lineRule="exact"/>
      <w:ind w:firstLine="720"/>
    </w:pPr>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50926">
      <w:bodyDiv w:val="1"/>
      <w:marLeft w:val="0"/>
      <w:marRight w:val="0"/>
      <w:marTop w:val="0"/>
      <w:marBottom w:val="0"/>
      <w:divBdr>
        <w:top w:val="none" w:sz="0" w:space="0" w:color="auto"/>
        <w:left w:val="none" w:sz="0" w:space="0" w:color="auto"/>
        <w:bottom w:val="none" w:sz="0" w:space="0" w:color="auto"/>
        <w:right w:val="none" w:sz="0" w:space="0" w:color="auto"/>
      </w:divBdr>
    </w:div>
    <w:div w:id="90590336">
      <w:bodyDiv w:val="1"/>
      <w:marLeft w:val="0"/>
      <w:marRight w:val="0"/>
      <w:marTop w:val="0"/>
      <w:marBottom w:val="0"/>
      <w:divBdr>
        <w:top w:val="none" w:sz="0" w:space="0" w:color="auto"/>
        <w:left w:val="none" w:sz="0" w:space="0" w:color="auto"/>
        <w:bottom w:val="none" w:sz="0" w:space="0" w:color="auto"/>
        <w:right w:val="none" w:sz="0" w:space="0" w:color="auto"/>
      </w:divBdr>
    </w:div>
    <w:div w:id="102657429">
      <w:bodyDiv w:val="1"/>
      <w:marLeft w:val="0"/>
      <w:marRight w:val="0"/>
      <w:marTop w:val="0"/>
      <w:marBottom w:val="0"/>
      <w:divBdr>
        <w:top w:val="none" w:sz="0" w:space="0" w:color="auto"/>
        <w:left w:val="none" w:sz="0" w:space="0" w:color="auto"/>
        <w:bottom w:val="none" w:sz="0" w:space="0" w:color="auto"/>
        <w:right w:val="none" w:sz="0" w:space="0" w:color="auto"/>
      </w:divBdr>
    </w:div>
    <w:div w:id="135613425">
      <w:bodyDiv w:val="1"/>
      <w:marLeft w:val="0"/>
      <w:marRight w:val="0"/>
      <w:marTop w:val="0"/>
      <w:marBottom w:val="0"/>
      <w:divBdr>
        <w:top w:val="none" w:sz="0" w:space="0" w:color="auto"/>
        <w:left w:val="none" w:sz="0" w:space="0" w:color="auto"/>
        <w:bottom w:val="none" w:sz="0" w:space="0" w:color="auto"/>
        <w:right w:val="none" w:sz="0" w:space="0" w:color="auto"/>
      </w:divBdr>
    </w:div>
    <w:div w:id="142821363">
      <w:bodyDiv w:val="1"/>
      <w:marLeft w:val="0"/>
      <w:marRight w:val="0"/>
      <w:marTop w:val="0"/>
      <w:marBottom w:val="0"/>
      <w:divBdr>
        <w:top w:val="none" w:sz="0" w:space="0" w:color="auto"/>
        <w:left w:val="none" w:sz="0" w:space="0" w:color="auto"/>
        <w:bottom w:val="none" w:sz="0" w:space="0" w:color="auto"/>
        <w:right w:val="none" w:sz="0" w:space="0" w:color="auto"/>
      </w:divBdr>
    </w:div>
    <w:div w:id="153381301">
      <w:bodyDiv w:val="1"/>
      <w:marLeft w:val="0"/>
      <w:marRight w:val="0"/>
      <w:marTop w:val="0"/>
      <w:marBottom w:val="0"/>
      <w:divBdr>
        <w:top w:val="none" w:sz="0" w:space="0" w:color="auto"/>
        <w:left w:val="none" w:sz="0" w:space="0" w:color="auto"/>
        <w:bottom w:val="none" w:sz="0" w:space="0" w:color="auto"/>
        <w:right w:val="none" w:sz="0" w:space="0" w:color="auto"/>
      </w:divBdr>
    </w:div>
    <w:div w:id="158010840">
      <w:bodyDiv w:val="1"/>
      <w:marLeft w:val="0"/>
      <w:marRight w:val="0"/>
      <w:marTop w:val="0"/>
      <w:marBottom w:val="0"/>
      <w:divBdr>
        <w:top w:val="none" w:sz="0" w:space="0" w:color="auto"/>
        <w:left w:val="none" w:sz="0" w:space="0" w:color="auto"/>
        <w:bottom w:val="none" w:sz="0" w:space="0" w:color="auto"/>
        <w:right w:val="none" w:sz="0" w:space="0" w:color="auto"/>
      </w:divBdr>
    </w:div>
    <w:div w:id="164832169">
      <w:bodyDiv w:val="1"/>
      <w:marLeft w:val="0"/>
      <w:marRight w:val="0"/>
      <w:marTop w:val="0"/>
      <w:marBottom w:val="0"/>
      <w:divBdr>
        <w:top w:val="none" w:sz="0" w:space="0" w:color="auto"/>
        <w:left w:val="none" w:sz="0" w:space="0" w:color="auto"/>
        <w:bottom w:val="none" w:sz="0" w:space="0" w:color="auto"/>
        <w:right w:val="none" w:sz="0" w:space="0" w:color="auto"/>
      </w:divBdr>
    </w:div>
    <w:div w:id="173346390">
      <w:bodyDiv w:val="1"/>
      <w:marLeft w:val="0"/>
      <w:marRight w:val="0"/>
      <w:marTop w:val="0"/>
      <w:marBottom w:val="0"/>
      <w:divBdr>
        <w:top w:val="none" w:sz="0" w:space="0" w:color="auto"/>
        <w:left w:val="none" w:sz="0" w:space="0" w:color="auto"/>
        <w:bottom w:val="none" w:sz="0" w:space="0" w:color="auto"/>
        <w:right w:val="none" w:sz="0" w:space="0" w:color="auto"/>
      </w:divBdr>
    </w:div>
    <w:div w:id="180894761">
      <w:bodyDiv w:val="1"/>
      <w:marLeft w:val="0"/>
      <w:marRight w:val="0"/>
      <w:marTop w:val="0"/>
      <w:marBottom w:val="0"/>
      <w:divBdr>
        <w:top w:val="none" w:sz="0" w:space="0" w:color="auto"/>
        <w:left w:val="none" w:sz="0" w:space="0" w:color="auto"/>
        <w:bottom w:val="none" w:sz="0" w:space="0" w:color="auto"/>
        <w:right w:val="none" w:sz="0" w:space="0" w:color="auto"/>
      </w:divBdr>
    </w:div>
    <w:div w:id="202056765">
      <w:bodyDiv w:val="1"/>
      <w:marLeft w:val="0"/>
      <w:marRight w:val="0"/>
      <w:marTop w:val="0"/>
      <w:marBottom w:val="0"/>
      <w:divBdr>
        <w:top w:val="none" w:sz="0" w:space="0" w:color="auto"/>
        <w:left w:val="none" w:sz="0" w:space="0" w:color="auto"/>
        <w:bottom w:val="none" w:sz="0" w:space="0" w:color="auto"/>
        <w:right w:val="none" w:sz="0" w:space="0" w:color="auto"/>
      </w:divBdr>
    </w:div>
    <w:div w:id="220941144">
      <w:bodyDiv w:val="1"/>
      <w:marLeft w:val="0"/>
      <w:marRight w:val="0"/>
      <w:marTop w:val="0"/>
      <w:marBottom w:val="0"/>
      <w:divBdr>
        <w:top w:val="none" w:sz="0" w:space="0" w:color="auto"/>
        <w:left w:val="none" w:sz="0" w:space="0" w:color="auto"/>
        <w:bottom w:val="none" w:sz="0" w:space="0" w:color="auto"/>
        <w:right w:val="none" w:sz="0" w:space="0" w:color="auto"/>
      </w:divBdr>
    </w:div>
    <w:div w:id="224531979">
      <w:bodyDiv w:val="1"/>
      <w:marLeft w:val="0"/>
      <w:marRight w:val="0"/>
      <w:marTop w:val="0"/>
      <w:marBottom w:val="0"/>
      <w:divBdr>
        <w:top w:val="none" w:sz="0" w:space="0" w:color="auto"/>
        <w:left w:val="none" w:sz="0" w:space="0" w:color="auto"/>
        <w:bottom w:val="none" w:sz="0" w:space="0" w:color="auto"/>
        <w:right w:val="none" w:sz="0" w:space="0" w:color="auto"/>
      </w:divBdr>
    </w:div>
    <w:div w:id="229464518">
      <w:bodyDiv w:val="1"/>
      <w:marLeft w:val="0"/>
      <w:marRight w:val="0"/>
      <w:marTop w:val="0"/>
      <w:marBottom w:val="0"/>
      <w:divBdr>
        <w:top w:val="none" w:sz="0" w:space="0" w:color="auto"/>
        <w:left w:val="none" w:sz="0" w:space="0" w:color="auto"/>
        <w:bottom w:val="none" w:sz="0" w:space="0" w:color="auto"/>
        <w:right w:val="none" w:sz="0" w:space="0" w:color="auto"/>
      </w:divBdr>
    </w:div>
    <w:div w:id="270280121">
      <w:bodyDiv w:val="1"/>
      <w:marLeft w:val="0"/>
      <w:marRight w:val="0"/>
      <w:marTop w:val="0"/>
      <w:marBottom w:val="0"/>
      <w:divBdr>
        <w:top w:val="none" w:sz="0" w:space="0" w:color="auto"/>
        <w:left w:val="none" w:sz="0" w:space="0" w:color="auto"/>
        <w:bottom w:val="none" w:sz="0" w:space="0" w:color="auto"/>
        <w:right w:val="none" w:sz="0" w:space="0" w:color="auto"/>
      </w:divBdr>
    </w:div>
    <w:div w:id="279849064">
      <w:bodyDiv w:val="1"/>
      <w:marLeft w:val="0"/>
      <w:marRight w:val="0"/>
      <w:marTop w:val="0"/>
      <w:marBottom w:val="0"/>
      <w:divBdr>
        <w:top w:val="none" w:sz="0" w:space="0" w:color="auto"/>
        <w:left w:val="none" w:sz="0" w:space="0" w:color="auto"/>
        <w:bottom w:val="none" w:sz="0" w:space="0" w:color="auto"/>
        <w:right w:val="none" w:sz="0" w:space="0" w:color="auto"/>
      </w:divBdr>
    </w:div>
    <w:div w:id="286934573">
      <w:bodyDiv w:val="1"/>
      <w:marLeft w:val="0"/>
      <w:marRight w:val="0"/>
      <w:marTop w:val="0"/>
      <w:marBottom w:val="0"/>
      <w:divBdr>
        <w:top w:val="none" w:sz="0" w:space="0" w:color="auto"/>
        <w:left w:val="none" w:sz="0" w:space="0" w:color="auto"/>
        <w:bottom w:val="none" w:sz="0" w:space="0" w:color="auto"/>
        <w:right w:val="none" w:sz="0" w:space="0" w:color="auto"/>
      </w:divBdr>
    </w:div>
    <w:div w:id="288516905">
      <w:bodyDiv w:val="1"/>
      <w:marLeft w:val="0"/>
      <w:marRight w:val="0"/>
      <w:marTop w:val="0"/>
      <w:marBottom w:val="0"/>
      <w:divBdr>
        <w:top w:val="none" w:sz="0" w:space="0" w:color="auto"/>
        <w:left w:val="none" w:sz="0" w:space="0" w:color="auto"/>
        <w:bottom w:val="none" w:sz="0" w:space="0" w:color="auto"/>
        <w:right w:val="none" w:sz="0" w:space="0" w:color="auto"/>
      </w:divBdr>
    </w:div>
    <w:div w:id="293102611">
      <w:bodyDiv w:val="1"/>
      <w:marLeft w:val="0"/>
      <w:marRight w:val="0"/>
      <w:marTop w:val="0"/>
      <w:marBottom w:val="0"/>
      <w:divBdr>
        <w:top w:val="none" w:sz="0" w:space="0" w:color="auto"/>
        <w:left w:val="none" w:sz="0" w:space="0" w:color="auto"/>
        <w:bottom w:val="none" w:sz="0" w:space="0" w:color="auto"/>
        <w:right w:val="none" w:sz="0" w:space="0" w:color="auto"/>
      </w:divBdr>
    </w:div>
    <w:div w:id="294916688">
      <w:bodyDiv w:val="1"/>
      <w:marLeft w:val="0"/>
      <w:marRight w:val="0"/>
      <w:marTop w:val="0"/>
      <w:marBottom w:val="0"/>
      <w:divBdr>
        <w:top w:val="none" w:sz="0" w:space="0" w:color="auto"/>
        <w:left w:val="none" w:sz="0" w:space="0" w:color="auto"/>
        <w:bottom w:val="none" w:sz="0" w:space="0" w:color="auto"/>
        <w:right w:val="none" w:sz="0" w:space="0" w:color="auto"/>
      </w:divBdr>
    </w:div>
    <w:div w:id="329138756">
      <w:bodyDiv w:val="1"/>
      <w:marLeft w:val="0"/>
      <w:marRight w:val="0"/>
      <w:marTop w:val="0"/>
      <w:marBottom w:val="0"/>
      <w:divBdr>
        <w:top w:val="none" w:sz="0" w:space="0" w:color="auto"/>
        <w:left w:val="none" w:sz="0" w:space="0" w:color="auto"/>
        <w:bottom w:val="none" w:sz="0" w:space="0" w:color="auto"/>
        <w:right w:val="none" w:sz="0" w:space="0" w:color="auto"/>
      </w:divBdr>
    </w:div>
    <w:div w:id="347877419">
      <w:bodyDiv w:val="1"/>
      <w:marLeft w:val="0"/>
      <w:marRight w:val="0"/>
      <w:marTop w:val="0"/>
      <w:marBottom w:val="0"/>
      <w:divBdr>
        <w:top w:val="none" w:sz="0" w:space="0" w:color="auto"/>
        <w:left w:val="none" w:sz="0" w:space="0" w:color="auto"/>
        <w:bottom w:val="none" w:sz="0" w:space="0" w:color="auto"/>
        <w:right w:val="none" w:sz="0" w:space="0" w:color="auto"/>
      </w:divBdr>
    </w:div>
    <w:div w:id="362482546">
      <w:bodyDiv w:val="1"/>
      <w:marLeft w:val="0"/>
      <w:marRight w:val="0"/>
      <w:marTop w:val="0"/>
      <w:marBottom w:val="0"/>
      <w:divBdr>
        <w:top w:val="none" w:sz="0" w:space="0" w:color="auto"/>
        <w:left w:val="none" w:sz="0" w:space="0" w:color="auto"/>
        <w:bottom w:val="none" w:sz="0" w:space="0" w:color="auto"/>
        <w:right w:val="none" w:sz="0" w:space="0" w:color="auto"/>
      </w:divBdr>
    </w:div>
    <w:div w:id="375080315">
      <w:bodyDiv w:val="1"/>
      <w:marLeft w:val="0"/>
      <w:marRight w:val="0"/>
      <w:marTop w:val="0"/>
      <w:marBottom w:val="0"/>
      <w:divBdr>
        <w:top w:val="none" w:sz="0" w:space="0" w:color="auto"/>
        <w:left w:val="none" w:sz="0" w:space="0" w:color="auto"/>
        <w:bottom w:val="none" w:sz="0" w:space="0" w:color="auto"/>
        <w:right w:val="none" w:sz="0" w:space="0" w:color="auto"/>
      </w:divBdr>
    </w:div>
    <w:div w:id="383453988">
      <w:bodyDiv w:val="1"/>
      <w:marLeft w:val="0"/>
      <w:marRight w:val="0"/>
      <w:marTop w:val="0"/>
      <w:marBottom w:val="0"/>
      <w:divBdr>
        <w:top w:val="none" w:sz="0" w:space="0" w:color="auto"/>
        <w:left w:val="none" w:sz="0" w:space="0" w:color="auto"/>
        <w:bottom w:val="none" w:sz="0" w:space="0" w:color="auto"/>
        <w:right w:val="none" w:sz="0" w:space="0" w:color="auto"/>
      </w:divBdr>
    </w:div>
    <w:div w:id="399835482">
      <w:bodyDiv w:val="1"/>
      <w:marLeft w:val="0"/>
      <w:marRight w:val="0"/>
      <w:marTop w:val="0"/>
      <w:marBottom w:val="0"/>
      <w:divBdr>
        <w:top w:val="none" w:sz="0" w:space="0" w:color="auto"/>
        <w:left w:val="none" w:sz="0" w:space="0" w:color="auto"/>
        <w:bottom w:val="none" w:sz="0" w:space="0" w:color="auto"/>
        <w:right w:val="none" w:sz="0" w:space="0" w:color="auto"/>
      </w:divBdr>
    </w:div>
    <w:div w:id="405885217">
      <w:bodyDiv w:val="1"/>
      <w:marLeft w:val="0"/>
      <w:marRight w:val="0"/>
      <w:marTop w:val="0"/>
      <w:marBottom w:val="0"/>
      <w:divBdr>
        <w:top w:val="none" w:sz="0" w:space="0" w:color="auto"/>
        <w:left w:val="none" w:sz="0" w:space="0" w:color="auto"/>
        <w:bottom w:val="none" w:sz="0" w:space="0" w:color="auto"/>
        <w:right w:val="none" w:sz="0" w:space="0" w:color="auto"/>
      </w:divBdr>
    </w:div>
    <w:div w:id="423452035">
      <w:bodyDiv w:val="1"/>
      <w:marLeft w:val="0"/>
      <w:marRight w:val="0"/>
      <w:marTop w:val="0"/>
      <w:marBottom w:val="0"/>
      <w:divBdr>
        <w:top w:val="none" w:sz="0" w:space="0" w:color="auto"/>
        <w:left w:val="none" w:sz="0" w:space="0" w:color="auto"/>
        <w:bottom w:val="none" w:sz="0" w:space="0" w:color="auto"/>
        <w:right w:val="none" w:sz="0" w:space="0" w:color="auto"/>
      </w:divBdr>
    </w:div>
    <w:div w:id="446001884">
      <w:bodyDiv w:val="1"/>
      <w:marLeft w:val="0"/>
      <w:marRight w:val="0"/>
      <w:marTop w:val="0"/>
      <w:marBottom w:val="0"/>
      <w:divBdr>
        <w:top w:val="none" w:sz="0" w:space="0" w:color="auto"/>
        <w:left w:val="none" w:sz="0" w:space="0" w:color="auto"/>
        <w:bottom w:val="none" w:sz="0" w:space="0" w:color="auto"/>
        <w:right w:val="none" w:sz="0" w:space="0" w:color="auto"/>
      </w:divBdr>
    </w:div>
    <w:div w:id="511382587">
      <w:bodyDiv w:val="1"/>
      <w:marLeft w:val="0"/>
      <w:marRight w:val="0"/>
      <w:marTop w:val="0"/>
      <w:marBottom w:val="0"/>
      <w:divBdr>
        <w:top w:val="none" w:sz="0" w:space="0" w:color="auto"/>
        <w:left w:val="none" w:sz="0" w:space="0" w:color="auto"/>
        <w:bottom w:val="none" w:sz="0" w:space="0" w:color="auto"/>
        <w:right w:val="none" w:sz="0" w:space="0" w:color="auto"/>
      </w:divBdr>
    </w:div>
    <w:div w:id="518542166">
      <w:bodyDiv w:val="1"/>
      <w:marLeft w:val="0"/>
      <w:marRight w:val="0"/>
      <w:marTop w:val="0"/>
      <w:marBottom w:val="0"/>
      <w:divBdr>
        <w:top w:val="none" w:sz="0" w:space="0" w:color="auto"/>
        <w:left w:val="none" w:sz="0" w:space="0" w:color="auto"/>
        <w:bottom w:val="none" w:sz="0" w:space="0" w:color="auto"/>
        <w:right w:val="none" w:sz="0" w:space="0" w:color="auto"/>
      </w:divBdr>
    </w:div>
    <w:div w:id="548807172">
      <w:bodyDiv w:val="1"/>
      <w:marLeft w:val="0"/>
      <w:marRight w:val="0"/>
      <w:marTop w:val="0"/>
      <w:marBottom w:val="0"/>
      <w:divBdr>
        <w:top w:val="none" w:sz="0" w:space="0" w:color="auto"/>
        <w:left w:val="none" w:sz="0" w:space="0" w:color="auto"/>
        <w:bottom w:val="none" w:sz="0" w:space="0" w:color="auto"/>
        <w:right w:val="none" w:sz="0" w:space="0" w:color="auto"/>
      </w:divBdr>
    </w:div>
    <w:div w:id="569737053">
      <w:bodyDiv w:val="1"/>
      <w:marLeft w:val="0"/>
      <w:marRight w:val="0"/>
      <w:marTop w:val="0"/>
      <w:marBottom w:val="0"/>
      <w:divBdr>
        <w:top w:val="none" w:sz="0" w:space="0" w:color="auto"/>
        <w:left w:val="none" w:sz="0" w:space="0" w:color="auto"/>
        <w:bottom w:val="none" w:sz="0" w:space="0" w:color="auto"/>
        <w:right w:val="none" w:sz="0" w:space="0" w:color="auto"/>
      </w:divBdr>
    </w:div>
    <w:div w:id="571351519">
      <w:bodyDiv w:val="1"/>
      <w:marLeft w:val="0"/>
      <w:marRight w:val="0"/>
      <w:marTop w:val="0"/>
      <w:marBottom w:val="0"/>
      <w:divBdr>
        <w:top w:val="none" w:sz="0" w:space="0" w:color="auto"/>
        <w:left w:val="none" w:sz="0" w:space="0" w:color="auto"/>
        <w:bottom w:val="none" w:sz="0" w:space="0" w:color="auto"/>
        <w:right w:val="none" w:sz="0" w:space="0" w:color="auto"/>
      </w:divBdr>
    </w:div>
    <w:div w:id="571933986">
      <w:bodyDiv w:val="1"/>
      <w:marLeft w:val="0"/>
      <w:marRight w:val="0"/>
      <w:marTop w:val="0"/>
      <w:marBottom w:val="0"/>
      <w:divBdr>
        <w:top w:val="none" w:sz="0" w:space="0" w:color="auto"/>
        <w:left w:val="none" w:sz="0" w:space="0" w:color="auto"/>
        <w:bottom w:val="none" w:sz="0" w:space="0" w:color="auto"/>
        <w:right w:val="none" w:sz="0" w:space="0" w:color="auto"/>
      </w:divBdr>
    </w:div>
    <w:div w:id="576402740">
      <w:bodyDiv w:val="1"/>
      <w:marLeft w:val="0"/>
      <w:marRight w:val="0"/>
      <w:marTop w:val="0"/>
      <w:marBottom w:val="0"/>
      <w:divBdr>
        <w:top w:val="none" w:sz="0" w:space="0" w:color="auto"/>
        <w:left w:val="none" w:sz="0" w:space="0" w:color="auto"/>
        <w:bottom w:val="none" w:sz="0" w:space="0" w:color="auto"/>
        <w:right w:val="none" w:sz="0" w:space="0" w:color="auto"/>
      </w:divBdr>
    </w:div>
    <w:div w:id="600339267">
      <w:bodyDiv w:val="1"/>
      <w:marLeft w:val="0"/>
      <w:marRight w:val="0"/>
      <w:marTop w:val="0"/>
      <w:marBottom w:val="0"/>
      <w:divBdr>
        <w:top w:val="none" w:sz="0" w:space="0" w:color="auto"/>
        <w:left w:val="none" w:sz="0" w:space="0" w:color="auto"/>
        <w:bottom w:val="none" w:sz="0" w:space="0" w:color="auto"/>
        <w:right w:val="none" w:sz="0" w:space="0" w:color="auto"/>
      </w:divBdr>
    </w:div>
    <w:div w:id="604924697">
      <w:bodyDiv w:val="1"/>
      <w:marLeft w:val="0"/>
      <w:marRight w:val="0"/>
      <w:marTop w:val="0"/>
      <w:marBottom w:val="0"/>
      <w:divBdr>
        <w:top w:val="none" w:sz="0" w:space="0" w:color="auto"/>
        <w:left w:val="none" w:sz="0" w:space="0" w:color="auto"/>
        <w:bottom w:val="none" w:sz="0" w:space="0" w:color="auto"/>
        <w:right w:val="none" w:sz="0" w:space="0" w:color="auto"/>
      </w:divBdr>
    </w:div>
    <w:div w:id="613826792">
      <w:bodyDiv w:val="1"/>
      <w:marLeft w:val="0"/>
      <w:marRight w:val="0"/>
      <w:marTop w:val="0"/>
      <w:marBottom w:val="0"/>
      <w:divBdr>
        <w:top w:val="none" w:sz="0" w:space="0" w:color="auto"/>
        <w:left w:val="none" w:sz="0" w:space="0" w:color="auto"/>
        <w:bottom w:val="none" w:sz="0" w:space="0" w:color="auto"/>
        <w:right w:val="none" w:sz="0" w:space="0" w:color="auto"/>
      </w:divBdr>
    </w:div>
    <w:div w:id="619074134">
      <w:bodyDiv w:val="1"/>
      <w:marLeft w:val="0"/>
      <w:marRight w:val="0"/>
      <w:marTop w:val="0"/>
      <w:marBottom w:val="0"/>
      <w:divBdr>
        <w:top w:val="none" w:sz="0" w:space="0" w:color="auto"/>
        <w:left w:val="none" w:sz="0" w:space="0" w:color="auto"/>
        <w:bottom w:val="none" w:sz="0" w:space="0" w:color="auto"/>
        <w:right w:val="none" w:sz="0" w:space="0" w:color="auto"/>
      </w:divBdr>
    </w:div>
    <w:div w:id="661470651">
      <w:bodyDiv w:val="1"/>
      <w:marLeft w:val="0"/>
      <w:marRight w:val="0"/>
      <w:marTop w:val="0"/>
      <w:marBottom w:val="0"/>
      <w:divBdr>
        <w:top w:val="none" w:sz="0" w:space="0" w:color="auto"/>
        <w:left w:val="none" w:sz="0" w:space="0" w:color="auto"/>
        <w:bottom w:val="none" w:sz="0" w:space="0" w:color="auto"/>
        <w:right w:val="none" w:sz="0" w:space="0" w:color="auto"/>
      </w:divBdr>
    </w:div>
    <w:div w:id="690837824">
      <w:bodyDiv w:val="1"/>
      <w:marLeft w:val="0"/>
      <w:marRight w:val="0"/>
      <w:marTop w:val="0"/>
      <w:marBottom w:val="0"/>
      <w:divBdr>
        <w:top w:val="none" w:sz="0" w:space="0" w:color="auto"/>
        <w:left w:val="none" w:sz="0" w:space="0" w:color="auto"/>
        <w:bottom w:val="none" w:sz="0" w:space="0" w:color="auto"/>
        <w:right w:val="none" w:sz="0" w:space="0" w:color="auto"/>
      </w:divBdr>
    </w:div>
    <w:div w:id="707339176">
      <w:bodyDiv w:val="1"/>
      <w:marLeft w:val="0"/>
      <w:marRight w:val="0"/>
      <w:marTop w:val="0"/>
      <w:marBottom w:val="0"/>
      <w:divBdr>
        <w:top w:val="none" w:sz="0" w:space="0" w:color="auto"/>
        <w:left w:val="none" w:sz="0" w:space="0" w:color="auto"/>
        <w:bottom w:val="none" w:sz="0" w:space="0" w:color="auto"/>
        <w:right w:val="none" w:sz="0" w:space="0" w:color="auto"/>
      </w:divBdr>
    </w:div>
    <w:div w:id="726149636">
      <w:bodyDiv w:val="1"/>
      <w:marLeft w:val="0"/>
      <w:marRight w:val="0"/>
      <w:marTop w:val="0"/>
      <w:marBottom w:val="0"/>
      <w:divBdr>
        <w:top w:val="none" w:sz="0" w:space="0" w:color="auto"/>
        <w:left w:val="none" w:sz="0" w:space="0" w:color="auto"/>
        <w:bottom w:val="none" w:sz="0" w:space="0" w:color="auto"/>
        <w:right w:val="none" w:sz="0" w:space="0" w:color="auto"/>
      </w:divBdr>
    </w:div>
    <w:div w:id="728840863">
      <w:bodyDiv w:val="1"/>
      <w:marLeft w:val="0"/>
      <w:marRight w:val="0"/>
      <w:marTop w:val="0"/>
      <w:marBottom w:val="0"/>
      <w:divBdr>
        <w:top w:val="none" w:sz="0" w:space="0" w:color="auto"/>
        <w:left w:val="none" w:sz="0" w:space="0" w:color="auto"/>
        <w:bottom w:val="none" w:sz="0" w:space="0" w:color="auto"/>
        <w:right w:val="none" w:sz="0" w:space="0" w:color="auto"/>
      </w:divBdr>
    </w:div>
    <w:div w:id="735394882">
      <w:bodyDiv w:val="1"/>
      <w:marLeft w:val="0"/>
      <w:marRight w:val="0"/>
      <w:marTop w:val="0"/>
      <w:marBottom w:val="0"/>
      <w:divBdr>
        <w:top w:val="none" w:sz="0" w:space="0" w:color="auto"/>
        <w:left w:val="none" w:sz="0" w:space="0" w:color="auto"/>
        <w:bottom w:val="none" w:sz="0" w:space="0" w:color="auto"/>
        <w:right w:val="none" w:sz="0" w:space="0" w:color="auto"/>
      </w:divBdr>
    </w:div>
    <w:div w:id="771821299">
      <w:bodyDiv w:val="1"/>
      <w:marLeft w:val="0"/>
      <w:marRight w:val="0"/>
      <w:marTop w:val="0"/>
      <w:marBottom w:val="0"/>
      <w:divBdr>
        <w:top w:val="none" w:sz="0" w:space="0" w:color="auto"/>
        <w:left w:val="none" w:sz="0" w:space="0" w:color="auto"/>
        <w:bottom w:val="none" w:sz="0" w:space="0" w:color="auto"/>
        <w:right w:val="none" w:sz="0" w:space="0" w:color="auto"/>
      </w:divBdr>
    </w:div>
    <w:div w:id="868497032">
      <w:bodyDiv w:val="1"/>
      <w:marLeft w:val="0"/>
      <w:marRight w:val="0"/>
      <w:marTop w:val="0"/>
      <w:marBottom w:val="0"/>
      <w:divBdr>
        <w:top w:val="none" w:sz="0" w:space="0" w:color="auto"/>
        <w:left w:val="none" w:sz="0" w:space="0" w:color="auto"/>
        <w:bottom w:val="none" w:sz="0" w:space="0" w:color="auto"/>
        <w:right w:val="none" w:sz="0" w:space="0" w:color="auto"/>
      </w:divBdr>
    </w:div>
    <w:div w:id="892959782">
      <w:bodyDiv w:val="1"/>
      <w:marLeft w:val="0"/>
      <w:marRight w:val="0"/>
      <w:marTop w:val="0"/>
      <w:marBottom w:val="0"/>
      <w:divBdr>
        <w:top w:val="none" w:sz="0" w:space="0" w:color="auto"/>
        <w:left w:val="none" w:sz="0" w:space="0" w:color="auto"/>
        <w:bottom w:val="none" w:sz="0" w:space="0" w:color="auto"/>
        <w:right w:val="none" w:sz="0" w:space="0" w:color="auto"/>
      </w:divBdr>
    </w:div>
    <w:div w:id="902444049">
      <w:bodyDiv w:val="1"/>
      <w:marLeft w:val="0"/>
      <w:marRight w:val="0"/>
      <w:marTop w:val="0"/>
      <w:marBottom w:val="0"/>
      <w:divBdr>
        <w:top w:val="none" w:sz="0" w:space="0" w:color="auto"/>
        <w:left w:val="none" w:sz="0" w:space="0" w:color="auto"/>
        <w:bottom w:val="none" w:sz="0" w:space="0" w:color="auto"/>
        <w:right w:val="none" w:sz="0" w:space="0" w:color="auto"/>
      </w:divBdr>
    </w:div>
    <w:div w:id="911694071">
      <w:bodyDiv w:val="1"/>
      <w:marLeft w:val="0"/>
      <w:marRight w:val="0"/>
      <w:marTop w:val="0"/>
      <w:marBottom w:val="0"/>
      <w:divBdr>
        <w:top w:val="none" w:sz="0" w:space="0" w:color="auto"/>
        <w:left w:val="none" w:sz="0" w:space="0" w:color="auto"/>
        <w:bottom w:val="none" w:sz="0" w:space="0" w:color="auto"/>
        <w:right w:val="none" w:sz="0" w:space="0" w:color="auto"/>
      </w:divBdr>
    </w:div>
    <w:div w:id="930089484">
      <w:bodyDiv w:val="1"/>
      <w:marLeft w:val="0"/>
      <w:marRight w:val="0"/>
      <w:marTop w:val="0"/>
      <w:marBottom w:val="0"/>
      <w:divBdr>
        <w:top w:val="none" w:sz="0" w:space="0" w:color="auto"/>
        <w:left w:val="none" w:sz="0" w:space="0" w:color="auto"/>
        <w:bottom w:val="none" w:sz="0" w:space="0" w:color="auto"/>
        <w:right w:val="none" w:sz="0" w:space="0" w:color="auto"/>
      </w:divBdr>
    </w:div>
    <w:div w:id="930822381">
      <w:bodyDiv w:val="1"/>
      <w:marLeft w:val="0"/>
      <w:marRight w:val="0"/>
      <w:marTop w:val="0"/>
      <w:marBottom w:val="0"/>
      <w:divBdr>
        <w:top w:val="none" w:sz="0" w:space="0" w:color="auto"/>
        <w:left w:val="none" w:sz="0" w:space="0" w:color="auto"/>
        <w:bottom w:val="none" w:sz="0" w:space="0" w:color="auto"/>
        <w:right w:val="none" w:sz="0" w:space="0" w:color="auto"/>
      </w:divBdr>
    </w:div>
    <w:div w:id="983239747">
      <w:bodyDiv w:val="1"/>
      <w:marLeft w:val="0"/>
      <w:marRight w:val="0"/>
      <w:marTop w:val="0"/>
      <w:marBottom w:val="0"/>
      <w:divBdr>
        <w:top w:val="none" w:sz="0" w:space="0" w:color="auto"/>
        <w:left w:val="none" w:sz="0" w:space="0" w:color="auto"/>
        <w:bottom w:val="none" w:sz="0" w:space="0" w:color="auto"/>
        <w:right w:val="none" w:sz="0" w:space="0" w:color="auto"/>
      </w:divBdr>
    </w:div>
    <w:div w:id="996496660">
      <w:bodyDiv w:val="1"/>
      <w:marLeft w:val="0"/>
      <w:marRight w:val="0"/>
      <w:marTop w:val="0"/>
      <w:marBottom w:val="0"/>
      <w:divBdr>
        <w:top w:val="none" w:sz="0" w:space="0" w:color="auto"/>
        <w:left w:val="none" w:sz="0" w:space="0" w:color="auto"/>
        <w:bottom w:val="none" w:sz="0" w:space="0" w:color="auto"/>
        <w:right w:val="none" w:sz="0" w:space="0" w:color="auto"/>
      </w:divBdr>
    </w:div>
    <w:div w:id="1003581653">
      <w:bodyDiv w:val="1"/>
      <w:marLeft w:val="0"/>
      <w:marRight w:val="0"/>
      <w:marTop w:val="0"/>
      <w:marBottom w:val="0"/>
      <w:divBdr>
        <w:top w:val="none" w:sz="0" w:space="0" w:color="auto"/>
        <w:left w:val="none" w:sz="0" w:space="0" w:color="auto"/>
        <w:bottom w:val="none" w:sz="0" w:space="0" w:color="auto"/>
        <w:right w:val="none" w:sz="0" w:space="0" w:color="auto"/>
      </w:divBdr>
      <w:divsChild>
        <w:div w:id="134180650">
          <w:marLeft w:val="0"/>
          <w:marRight w:val="0"/>
          <w:marTop w:val="0"/>
          <w:marBottom w:val="0"/>
          <w:divBdr>
            <w:top w:val="none" w:sz="0" w:space="0" w:color="auto"/>
            <w:left w:val="none" w:sz="0" w:space="0" w:color="auto"/>
            <w:bottom w:val="none" w:sz="0" w:space="0" w:color="auto"/>
            <w:right w:val="none" w:sz="0" w:space="0" w:color="auto"/>
          </w:divBdr>
        </w:div>
        <w:div w:id="162203790">
          <w:marLeft w:val="0"/>
          <w:marRight w:val="0"/>
          <w:marTop w:val="240"/>
          <w:marBottom w:val="0"/>
          <w:divBdr>
            <w:top w:val="none" w:sz="0" w:space="0" w:color="auto"/>
            <w:left w:val="none" w:sz="0" w:space="0" w:color="auto"/>
            <w:bottom w:val="none" w:sz="0" w:space="0" w:color="auto"/>
            <w:right w:val="none" w:sz="0" w:space="0" w:color="auto"/>
          </w:divBdr>
          <w:divsChild>
            <w:div w:id="1453285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18105">
      <w:bodyDiv w:val="1"/>
      <w:marLeft w:val="0"/>
      <w:marRight w:val="0"/>
      <w:marTop w:val="0"/>
      <w:marBottom w:val="0"/>
      <w:divBdr>
        <w:top w:val="none" w:sz="0" w:space="0" w:color="auto"/>
        <w:left w:val="none" w:sz="0" w:space="0" w:color="auto"/>
        <w:bottom w:val="none" w:sz="0" w:space="0" w:color="auto"/>
        <w:right w:val="none" w:sz="0" w:space="0" w:color="auto"/>
      </w:divBdr>
    </w:div>
    <w:div w:id="1009679021">
      <w:bodyDiv w:val="1"/>
      <w:marLeft w:val="0"/>
      <w:marRight w:val="0"/>
      <w:marTop w:val="0"/>
      <w:marBottom w:val="0"/>
      <w:divBdr>
        <w:top w:val="none" w:sz="0" w:space="0" w:color="auto"/>
        <w:left w:val="none" w:sz="0" w:space="0" w:color="auto"/>
        <w:bottom w:val="none" w:sz="0" w:space="0" w:color="auto"/>
        <w:right w:val="none" w:sz="0" w:space="0" w:color="auto"/>
      </w:divBdr>
    </w:div>
    <w:div w:id="1019742859">
      <w:bodyDiv w:val="1"/>
      <w:marLeft w:val="0"/>
      <w:marRight w:val="0"/>
      <w:marTop w:val="0"/>
      <w:marBottom w:val="0"/>
      <w:divBdr>
        <w:top w:val="none" w:sz="0" w:space="0" w:color="auto"/>
        <w:left w:val="none" w:sz="0" w:space="0" w:color="auto"/>
        <w:bottom w:val="none" w:sz="0" w:space="0" w:color="auto"/>
        <w:right w:val="none" w:sz="0" w:space="0" w:color="auto"/>
      </w:divBdr>
    </w:div>
    <w:div w:id="1021201318">
      <w:bodyDiv w:val="1"/>
      <w:marLeft w:val="0"/>
      <w:marRight w:val="0"/>
      <w:marTop w:val="0"/>
      <w:marBottom w:val="0"/>
      <w:divBdr>
        <w:top w:val="none" w:sz="0" w:space="0" w:color="auto"/>
        <w:left w:val="none" w:sz="0" w:space="0" w:color="auto"/>
        <w:bottom w:val="none" w:sz="0" w:space="0" w:color="auto"/>
        <w:right w:val="none" w:sz="0" w:space="0" w:color="auto"/>
      </w:divBdr>
    </w:div>
    <w:div w:id="1022513317">
      <w:bodyDiv w:val="1"/>
      <w:marLeft w:val="0"/>
      <w:marRight w:val="0"/>
      <w:marTop w:val="0"/>
      <w:marBottom w:val="0"/>
      <w:divBdr>
        <w:top w:val="none" w:sz="0" w:space="0" w:color="auto"/>
        <w:left w:val="none" w:sz="0" w:space="0" w:color="auto"/>
        <w:bottom w:val="none" w:sz="0" w:space="0" w:color="auto"/>
        <w:right w:val="none" w:sz="0" w:space="0" w:color="auto"/>
      </w:divBdr>
    </w:div>
    <w:div w:id="1044594735">
      <w:bodyDiv w:val="1"/>
      <w:marLeft w:val="0"/>
      <w:marRight w:val="0"/>
      <w:marTop w:val="0"/>
      <w:marBottom w:val="0"/>
      <w:divBdr>
        <w:top w:val="none" w:sz="0" w:space="0" w:color="auto"/>
        <w:left w:val="none" w:sz="0" w:space="0" w:color="auto"/>
        <w:bottom w:val="none" w:sz="0" w:space="0" w:color="auto"/>
        <w:right w:val="none" w:sz="0" w:space="0" w:color="auto"/>
      </w:divBdr>
    </w:div>
    <w:div w:id="1056514623">
      <w:bodyDiv w:val="1"/>
      <w:marLeft w:val="0"/>
      <w:marRight w:val="0"/>
      <w:marTop w:val="0"/>
      <w:marBottom w:val="0"/>
      <w:divBdr>
        <w:top w:val="none" w:sz="0" w:space="0" w:color="auto"/>
        <w:left w:val="none" w:sz="0" w:space="0" w:color="auto"/>
        <w:bottom w:val="none" w:sz="0" w:space="0" w:color="auto"/>
        <w:right w:val="none" w:sz="0" w:space="0" w:color="auto"/>
      </w:divBdr>
    </w:div>
    <w:div w:id="1112214148">
      <w:bodyDiv w:val="1"/>
      <w:marLeft w:val="0"/>
      <w:marRight w:val="0"/>
      <w:marTop w:val="0"/>
      <w:marBottom w:val="0"/>
      <w:divBdr>
        <w:top w:val="none" w:sz="0" w:space="0" w:color="auto"/>
        <w:left w:val="none" w:sz="0" w:space="0" w:color="auto"/>
        <w:bottom w:val="none" w:sz="0" w:space="0" w:color="auto"/>
        <w:right w:val="none" w:sz="0" w:space="0" w:color="auto"/>
      </w:divBdr>
    </w:div>
    <w:div w:id="1116556326">
      <w:bodyDiv w:val="1"/>
      <w:marLeft w:val="0"/>
      <w:marRight w:val="0"/>
      <w:marTop w:val="0"/>
      <w:marBottom w:val="0"/>
      <w:divBdr>
        <w:top w:val="none" w:sz="0" w:space="0" w:color="auto"/>
        <w:left w:val="none" w:sz="0" w:space="0" w:color="auto"/>
        <w:bottom w:val="none" w:sz="0" w:space="0" w:color="auto"/>
        <w:right w:val="none" w:sz="0" w:space="0" w:color="auto"/>
      </w:divBdr>
    </w:div>
    <w:div w:id="1141966298">
      <w:bodyDiv w:val="1"/>
      <w:marLeft w:val="0"/>
      <w:marRight w:val="0"/>
      <w:marTop w:val="0"/>
      <w:marBottom w:val="0"/>
      <w:divBdr>
        <w:top w:val="none" w:sz="0" w:space="0" w:color="auto"/>
        <w:left w:val="none" w:sz="0" w:space="0" w:color="auto"/>
        <w:bottom w:val="none" w:sz="0" w:space="0" w:color="auto"/>
        <w:right w:val="none" w:sz="0" w:space="0" w:color="auto"/>
      </w:divBdr>
    </w:div>
    <w:div w:id="1151291797">
      <w:bodyDiv w:val="1"/>
      <w:marLeft w:val="0"/>
      <w:marRight w:val="0"/>
      <w:marTop w:val="0"/>
      <w:marBottom w:val="0"/>
      <w:divBdr>
        <w:top w:val="none" w:sz="0" w:space="0" w:color="auto"/>
        <w:left w:val="none" w:sz="0" w:space="0" w:color="auto"/>
        <w:bottom w:val="none" w:sz="0" w:space="0" w:color="auto"/>
        <w:right w:val="none" w:sz="0" w:space="0" w:color="auto"/>
      </w:divBdr>
    </w:div>
    <w:div w:id="1173111175">
      <w:bodyDiv w:val="1"/>
      <w:marLeft w:val="0"/>
      <w:marRight w:val="0"/>
      <w:marTop w:val="0"/>
      <w:marBottom w:val="0"/>
      <w:divBdr>
        <w:top w:val="none" w:sz="0" w:space="0" w:color="auto"/>
        <w:left w:val="none" w:sz="0" w:space="0" w:color="auto"/>
        <w:bottom w:val="none" w:sz="0" w:space="0" w:color="auto"/>
        <w:right w:val="none" w:sz="0" w:space="0" w:color="auto"/>
      </w:divBdr>
    </w:div>
    <w:div w:id="1183127496">
      <w:bodyDiv w:val="1"/>
      <w:marLeft w:val="0"/>
      <w:marRight w:val="0"/>
      <w:marTop w:val="0"/>
      <w:marBottom w:val="0"/>
      <w:divBdr>
        <w:top w:val="none" w:sz="0" w:space="0" w:color="auto"/>
        <w:left w:val="none" w:sz="0" w:space="0" w:color="auto"/>
        <w:bottom w:val="none" w:sz="0" w:space="0" w:color="auto"/>
        <w:right w:val="none" w:sz="0" w:space="0" w:color="auto"/>
      </w:divBdr>
    </w:div>
    <w:div w:id="1203635436">
      <w:bodyDiv w:val="1"/>
      <w:marLeft w:val="0"/>
      <w:marRight w:val="0"/>
      <w:marTop w:val="0"/>
      <w:marBottom w:val="0"/>
      <w:divBdr>
        <w:top w:val="none" w:sz="0" w:space="0" w:color="auto"/>
        <w:left w:val="none" w:sz="0" w:space="0" w:color="auto"/>
        <w:bottom w:val="none" w:sz="0" w:space="0" w:color="auto"/>
        <w:right w:val="none" w:sz="0" w:space="0" w:color="auto"/>
      </w:divBdr>
    </w:div>
    <w:div w:id="1222904133">
      <w:bodyDiv w:val="1"/>
      <w:marLeft w:val="0"/>
      <w:marRight w:val="0"/>
      <w:marTop w:val="0"/>
      <w:marBottom w:val="0"/>
      <w:divBdr>
        <w:top w:val="none" w:sz="0" w:space="0" w:color="auto"/>
        <w:left w:val="none" w:sz="0" w:space="0" w:color="auto"/>
        <w:bottom w:val="none" w:sz="0" w:space="0" w:color="auto"/>
        <w:right w:val="none" w:sz="0" w:space="0" w:color="auto"/>
      </w:divBdr>
    </w:div>
    <w:div w:id="1284455818">
      <w:bodyDiv w:val="1"/>
      <w:marLeft w:val="0"/>
      <w:marRight w:val="0"/>
      <w:marTop w:val="0"/>
      <w:marBottom w:val="0"/>
      <w:divBdr>
        <w:top w:val="none" w:sz="0" w:space="0" w:color="auto"/>
        <w:left w:val="none" w:sz="0" w:space="0" w:color="auto"/>
        <w:bottom w:val="none" w:sz="0" w:space="0" w:color="auto"/>
        <w:right w:val="none" w:sz="0" w:space="0" w:color="auto"/>
      </w:divBdr>
    </w:div>
    <w:div w:id="1328359172">
      <w:bodyDiv w:val="1"/>
      <w:marLeft w:val="0"/>
      <w:marRight w:val="0"/>
      <w:marTop w:val="0"/>
      <w:marBottom w:val="0"/>
      <w:divBdr>
        <w:top w:val="none" w:sz="0" w:space="0" w:color="auto"/>
        <w:left w:val="none" w:sz="0" w:space="0" w:color="auto"/>
        <w:bottom w:val="none" w:sz="0" w:space="0" w:color="auto"/>
        <w:right w:val="none" w:sz="0" w:space="0" w:color="auto"/>
      </w:divBdr>
    </w:div>
    <w:div w:id="1329670934">
      <w:bodyDiv w:val="1"/>
      <w:marLeft w:val="0"/>
      <w:marRight w:val="0"/>
      <w:marTop w:val="0"/>
      <w:marBottom w:val="0"/>
      <w:divBdr>
        <w:top w:val="none" w:sz="0" w:space="0" w:color="auto"/>
        <w:left w:val="none" w:sz="0" w:space="0" w:color="auto"/>
        <w:bottom w:val="none" w:sz="0" w:space="0" w:color="auto"/>
        <w:right w:val="none" w:sz="0" w:space="0" w:color="auto"/>
      </w:divBdr>
    </w:div>
    <w:div w:id="1330671813">
      <w:bodyDiv w:val="1"/>
      <w:marLeft w:val="0"/>
      <w:marRight w:val="0"/>
      <w:marTop w:val="0"/>
      <w:marBottom w:val="0"/>
      <w:divBdr>
        <w:top w:val="none" w:sz="0" w:space="0" w:color="auto"/>
        <w:left w:val="none" w:sz="0" w:space="0" w:color="auto"/>
        <w:bottom w:val="none" w:sz="0" w:space="0" w:color="auto"/>
        <w:right w:val="none" w:sz="0" w:space="0" w:color="auto"/>
      </w:divBdr>
    </w:div>
    <w:div w:id="1351755216">
      <w:bodyDiv w:val="1"/>
      <w:marLeft w:val="0"/>
      <w:marRight w:val="0"/>
      <w:marTop w:val="0"/>
      <w:marBottom w:val="0"/>
      <w:divBdr>
        <w:top w:val="none" w:sz="0" w:space="0" w:color="auto"/>
        <w:left w:val="none" w:sz="0" w:space="0" w:color="auto"/>
        <w:bottom w:val="none" w:sz="0" w:space="0" w:color="auto"/>
        <w:right w:val="none" w:sz="0" w:space="0" w:color="auto"/>
      </w:divBdr>
    </w:div>
    <w:div w:id="1357542626">
      <w:bodyDiv w:val="1"/>
      <w:marLeft w:val="0"/>
      <w:marRight w:val="0"/>
      <w:marTop w:val="0"/>
      <w:marBottom w:val="0"/>
      <w:divBdr>
        <w:top w:val="none" w:sz="0" w:space="0" w:color="auto"/>
        <w:left w:val="none" w:sz="0" w:space="0" w:color="auto"/>
        <w:bottom w:val="none" w:sz="0" w:space="0" w:color="auto"/>
        <w:right w:val="none" w:sz="0" w:space="0" w:color="auto"/>
      </w:divBdr>
    </w:div>
    <w:div w:id="1359043405">
      <w:bodyDiv w:val="1"/>
      <w:marLeft w:val="0"/>
      <w:marRight w:val="0"/>
      <w:marTop w:val="0"/>
      <w:marBottom w:val="0"/>
      <w:divBdr>
        <w:top w:val="none" w:sz="0" w:space="0" w:color="auto"/>
        <w:left w:val="none" w:sz="0" w:space="0" w:color="auto"/>
        <w:bottom w:val="none" w:sz="0" w:space="0" w:color="auto"/>
        <w:right w:val="none" w:sz="0" w:space="0" w:color="auto"/>
      </w:divBdr>
    </w:div>
    <w:div w:id="1401055764">
      <w:bodyDiv w:val="1"/>
      <w:marLeft w:val="0"/>
      <w:marRight w:val="0"/>
      <w:marTop w:val="0"/>
      <w:marBottom w:val="0"/>
      <w:divBdr>
        <w:top w:val="none" w:sz="0" w:space="0" w:color="auto"/>
        <w:left w:val="none" w:sz="0" w:space="0" w:color="auto"/>
        <w:bottom w:val="none" w:sz="0" w:space="0" w:color="auto"/>
        <w:right w:val="none" w:sz="0" w:space="0" w:color="auto"/>
      </w:divBdr>
    </w:div>
    <w:div w:id="1411851714">
      <w:bodyDiv w:val="1"/>
      <w:marLeft w:val="0"/>
      <w:marRight w:val="0"/>
      <w:marTop w:val="0"/>
      <w:marBottom w:val="0"/>
      <w:divBdr>
        <w:top w:val="none" w:sz="0" w:space="0" w:color="auto"/>
        <w:left w:val="none" w:sz="0" w:space="0" w:color="auto"/>
        <w:bottom w:val="none" w:sz="0" w:space="0" w:color="auto"/>
        <w:right w:val="none" w:sz="0" w:space="0" w:color="auto"/>
      </w:divBdr>
    </w:div>
    <w:div w:id="1447505402">
      <w:bodyDiv w:val="1"/>
      <w:marLeft w:val="0"/>
      <w:marRight w:val="0"/>
      <w:marTop w:val="0"/>
      <w:marBottom w:val="0"/>
      <w:divBdr>
        <w:top w:val="none" w:sz="0" w:space="0" w:color="auto"/>
        <w:left w:val="none" w:sz="0" w:space="0" w:color="auto"/>
        <w:bottom w:val="none" w:sz="0" w:space="0" w:color="auto"/>
        <w:right w:val="none" w:sz="0" w:space="0" w:color="auto"/>
      </w:divBdr>
    </w:div>
    <w:div w:id="1449929174">
      <w:bodyDiv w:val="1"/>
      <w:marLeft w:val="0"/>
      <w:marRight w:val="0"/>
      <w:marTop w:val="0"/>
      <w:marBottom w:val="0"/>
      <w:divBdr>
        <w:top w:val="none" w:sz="0" w:space="0" w:color="auto"/>
        <w:left w:val="none" w:sz="0" w:space="0" w:color="auto"/>
        <w:bottom w:val="none" w:sz="0" w:space="0" w:color="auto"/>
        <w:right w:val="none" w:sz="0" w:space="0" w:color="auto"/>
      </w:divBdr>
    </w:div>
    <w:div w:id="1453473412">
      <w:bodyDiv w:val="1"/>
      <w:marLeft w:val="0"/>
      <w:marRight w:val="0"/>
      <w:marTop w:val="0"/>
      <w:marBottom w:val="0"/>
      <w:divBdr>
        <w:top w:val="none" w:sz="0" w:space="0" w:color="auto"/>
        <w:left w:val="none" w:sz="0" w:space="0" w:color="auto"/>
        <w:bottom w:val="none" w:sz="0" w:space="0" w:color="auto"/>
        <w:right w:val="none" w:sz="0" w:space="0" w:color="auto"/>
      </w:divBdr>
    </w:div>
    <w:div w:id="1457983901">
      <w:bodyDiv w:val="1"/>
      <w:marLeft w:val="0"/>
      <w:marRight w:val="0"/>
      <w:marTop w:val="0"/>
      <w:marBottom w:val="0"/>
      <w:divBdr>
        <w:top w:val="none" w:sz="0" w:space="0" w:color="auto"/>
        <w:left w:val="none" w:sz="0" w:space="0" w:color="auto"/>
        <w:bottom w:val="none" w:sz="0" w:space="0" w:color="auto"/>
        <w:right w:val="none" w:sz="0" w:space="0" w:color="auto"/>
      </w:divBdr>
    </w:div>
    <w:div w:id="1460755849">
      <w:bodyDiv w:val="1"/>
      <w:marLeft w:val="0"/>
      <w:marRight w:val="0"/>
      <w:marTop w:val="0"/>
      <w:marBottom w:val="0"/>
      <w:divBdr>
        <w:top w:val="none" w:sz="0" w:space="0" w:color="auto"/>
        <w:left w:val="none" w:sz="0" w:space="0" w:color="auto"/>
        <w:bottom w:val="none" w:sz="0" w:space="0" w:color="auto"/>
        <w:right w:val="none" w:sz="0" w:space="0" w:color="auto"/>
      </w:divBdr>
    </w:div>
    <w:div w:id="1491865326">
      <w:bodyDiv w:val="1"/>
      <w:marLeft w:val="0"/>
      <w:marRight w:val="0"/>
      <w:marTop w:val="0"/>
      <w:marBottom w:val="0"/>
      <w:divBdr>
        <w:top w:val="none" w:sz="0" w:space="0" w:color="auto"/>
        <w:left w:val="none" w:sz="0" w:space="0" w:color="auto"/>
        <w:bottom w:val="none" w:sz="0" w:space="0" w:color="auto"/>
        <w:right w:val="none" w:sz="0" w:space="0" w:color="auto"/>
      </w:divBdr>
    </w:div>
    <w:div w:id="1497646144">
      <w:bodyDiv w:val="1"/>
      <w:marLeft w:val="0"/>
      <w:marRight w:val="0"/>
      <w:marTop w:val="0"/>
      <w:marBottom w:val="0"/>
      <w:divBdr>
        <w:top w:val="none" w:sz="0" w:space="0" w:color="auto"/>
        <w:left w:val="none" w:sz="0" w:space="0" w:color="auto"/>
        <w:bottom w:val="none" w:sz="0" w:space="0" w:color="auto"/>
        <w:right w:val="none" w:sz="0" w:space="0" w:color="auto"/>
      </w:divBdr>
    </w:div>
    <w:div w:id="1502430830">
      <w:bodyDiv w:val="1"/>
      <w:marLeft w:val="0"/>
      <w:marRight w:val="0"/>
      <w:marTop w:val="0"/>
      <w:marBottom w:val="0"/>
      <w:divBdr>
        <w:top w:val="none" w:sz="0" w:space="0" w:color="auto"/>
        <w:left w:val="none" w:sz="0" w:space="0" w:color="auto"/>
        <w:bottom w:val="none" w:sz="0" w:space="0" w:color="auto"/>
        <w:right w:val="none" w:sz="0" w:space="0" w:color="auto"/>
      </w:divBdr>
    </w:div>
    <w:div w:id="1515922419">
      <w:bodyDiv w:val="1"/>
      <w:marLeft w:val="0"/>
      <w:marRight w:val="0"/>
      <w:marTop w:val="0"/>
      <w:marBottom w:val="0"/>
      <w:divBdr>
        <w:top w:val="none" w:sz="0" w:space="0" w:color="auto"/>
        <w:left w:val="none" w:sz="0" w:space="0" w:color="auto"/>
        <w:bottom w:val="none" w:sz="0" w:space="0" w:color="auto"/>
        <w:right w:val="none" w:sz="0" w:space="0" w:color="auto"/>
      </w:divBdr>
    </w:div>
    <w:div w:id="1544168486">
      <w:bodyDiv w:val="1"/>
      <w:marLeft w:val="0"/>
      <w:marRight w:val="0"/>
      <w:marTop w:val="0"/>
      <w:marBottom w:val="0"/>
      <w:divBdr>
        <w:top w:val="none" w:sz="0" w:space="0" w:color="auto"/>
        <w:left w:val="none" w:sz="0" w:space="0" w:color="auto"/>
        <w:bottom w:val="none" w:sz="0" w:space="0" w:color="auto"/>
        <w:right w:val="none" w:sz="0" w:space="0" w:color="auto"/>
      </w:divBdr>
    </w:div>
    <w:div w:id="1556114163">
      <w:bodyDiv w:val="1"/>
      <w:marLeft w:val="0"/>
      <w:marRight w:val="0"/>
      <w:marTop w:val="0"/>
      <w:marBottom w:val="0"/>
      <w:divBdr>
        <w:top w:val="none" w:sz="0" w:space="0" w:color="auto"/>
        <w:left w:val="none" w:sz="0" w:space="0" w:color="auto"/>
        <w:bottom w:val="none" w:sz="0" w:space="0" w:color="auto"/>
        <w:right w:val="none" w:sz="0" w:space="0" w:color="auto"/>
      </w:divBdr>
    </w:div>
    <w:div w:id="1556232130">
      <w:bodyDiv w:val="1"/>
      <w:marLeft w:val="0"/>
      <w:marRight w:val="0"/>
      <w:marTop w:val="0"/>
      <w:marBottom w:val="0"/>
      <w:divBdr>
        <w:top w:val="none" w:sz="0" w:space="0" w:color="auto"/>
        <w:left w:val="none" w:sz="0" w:space="0" w:color="auto"/>
        <w:bottom w:val="none" w:sz="0" w:space="0" w:color="auto"/>
        <w:right w:val="none" w:sz="0" w:space="0" w:color="auto"/>
      </w:divBdr>
    </w:div>
    <w:div w:id="1609309225">
      <w:bodyDiv w:val="1"/>
      <w:marLeft w:val="0"/>
      <w:marRight w:val="0"/>
      <w:marTop w:val="0"/>
      <w:marBottom w:val="0"/>
      <w:divBdr>
        <w:top w:val="none" w:sz="0" w:space="0" w:color="auto"/>
        <w:left w:val="none" w:sz="0" w:space="0" w:color="auto"/>
        <w:bottom w:val="none" w:sz="0" w:space="0" w:color="auto"/>
        <w:right w:val="none" w:sz="0" w:space="0" w:color="auto"/>
      </w:divBdr>
    </w:div>
    <w:div w:id="1622762488">
      <w:bodyDiv w:val="1"/>
      <w:marLeft w:val="0"/>
      <w:marRight w:val="0"/>
      <w:marTop w:val="0"/>
      <w:marBottom w:val="0"/>
      <w:divBdr>
        <w:top w:val="none" w:sz="0" w:space="0" w:color="auto"/>
        <w:left w:val="none" w:sz="0" w:space="0" w:color="auto"/>
        <w:bottom w:val="none" w:sz="0" w:space="0" w:color="auto"/>
        <w:right w:val="none" w:sz="0" w:space="0" w:color="auto"/>
      </w:divBdr>
    </w:div>
    <w:div w:id="1645618103">
      <w:bodyDiv w:val="1"/>
      <w:marLeft w:val="0"/>
      <w:marRight w:val="0"/>
      <w:marTop w:val="0"/>
      <w:marBottom w:val="0"/>
      <w:divBdr>
        <w:top w:val="none" w:sz="0" w:space="0" w:color="auto"/>
        <w:left w:val="none" w:sz="0" w:space="0" w:color="auto"/>
        <w:bottom w:val="none" w:sz="0" w:space="0" w:color="auto"/>
        <w:right w:val="none" w:sz="0" w:space="0" w:color="auto"/>
      </w:divBdr>
    </w:div>
    <w:div w:id="1659918227">
      <w:bodyDiv w:val="1"/>
      <w:marLeft w:val="0"/>
      <w:marRight w:val="0"/>
      <w:marTop w:val="0"/>
      <w:marBottom w:val="0"/>
      <w:divBdr>
        <w:top w:val="none" w:sz="0" w:space="0" w:color="auto"/>
        <w:left w:val="none" w:sz="0" w:space="0" w:color="auto"/>
        <w:bottom w:val="none" w:sz="0" w:space="0" w:color="auto"/>
        <w:right w:val="none" w:sz="0" w:space="0" w:color="auto"/>
      </w:divBdr>
    </w:div>
    <w:div w:id="1666859768">
      <w:bodyDiv w:val="1"/>
      <w:marLeft w:val="0"/>
      <w:marRight w:val="0"/>
      <w:marTop w:val="0"/>
      <w:marBottom w:val="0"/>
      <w:divBdr>
        <w:top w:val="none" w:sz="0" w:space="0" w:color="auto"/>
        <w:left w:val="none" w:sz="0" w:space="0" w:color="auto"/>
        <w:bottom w:val="none" w:sz="0" w:space="0" w:color="auto"/>
        <w:right w:val="none" w:sz="0" w:space="0" w:color="auto"/>
      </w:divBdr>
    </w:div>
    <w:div w:id="1753550631">
      <w:bodyDiv w:val="1"/>
      <w:marLeft w:val="0"/>
      <w:marRight w:val="0"/>
      <w:marTop w:val="0"/>
      <w:marBottom w:val="0"/>
      <w:divBdr>
        <w:top w:val="none" w:sz="0" w:space="0" w:color="auto"/>
        <w:left w:val="none" w:sz="0" w:space="0" w:color="auto"/>
        <w:bottom w:val="none" w:sz="0" w:space="0" w:color="auto"/>
        <w:right w:val="none" w:sz="0" w:space="0" w:color="auto"/>
      </w:divBdr>
    </w:div>
    <w:div w:id="1754662744">
      <w:bodyDiv w:val="1"/>
      <w:marLeft w:val="0"/>
      <w:marRight w:val="0"/>
      <w:marTop w:val="0"/>
      <w:marBottom w:val="0"/>
      <w:divBdr>
        <w:top w:val="none" w:sz="0" w:space="0" w:color="auto"/>
        <w:left w:val="none" w:sz="0" w:space="0" w:color="auto"/>
        <w:bottom w:val="none" w:sz="0" w:space="0" w:color="auto"/>
        <w:right w:val="none" w:sz="0" w:space="0" w:color="auto"/>
      </w:divBdr>
    </w:div>
    <w:div w:id="1758285076">
      <w:bodyDiv w:val="1"/>
      <w:marLeft w:val="0"/>
      <w:marRight w:val="0"/>
      <w:marTop w:val="0"/>
      <w:marBottom w:val="0"/>
      <w:divBdr>
        <w:top w:val="none" w:sz="0" w:space="0" w:color="auto"/>
        <w:left w:val="none" w:sz="0" w:space="0" w:color="auto"/>
        <w:bottom w:val="none" w:sz="0" w:space="0" w:color="auto"/>
        <w:right w:val="none" w:sz="0" w:space="0" w:color="auto"/>
      </w:divBdr>
      <w:divsChild>
        <w:div w:id="974797607">
          <w:marLeft w:val="0"/>
          <w:marRight w:val="0"/>
          <w:marTop w:val="0"/>
          <w:marBottom w:val="0"/>
          <w:divBdr>
            <w:top w:val="none" w:sz="0" w:space="0" w:color="auto"/>
            <w:left w:val="none" w:sz="0" w:space="0" w:color="auto"/>
            <w:bottom w:val="none" w:sz="0" w:space="0" w:color="auto"/>
            <w:right w:val="none" w:sz="0" w:space="0" w:color="auto"/>
          </w:divBdr>
        </w:div>
        <w:div w:id="1136946510">
          <w:marLeft w:val="0"/>
          <w:marRight w:val="0"/>
          <w:marTop w:val="240"/>
          <w:marBottom w:val="0"/>
          <w:divBdr>
            <w:top w:val="none" w:sz="0" w:space="0" w:color="auto"/>
            <w:left w:val="none" w:sz="0" w:space="0" w:color="auto"/>
            <w:bottom w:val="none" w:sz="0" w:space="0" w:color="auto"/>
            <w:right w:val="none" w:sz="0" w:space="0" w:color="auto"/>
          </w:divBdr>
          <w:divsChild>
            <w:div w:id="134867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916953">
      <w:bodyDiv w:val="1"/>
      <w:marLeft w:val="0"/>
      <w:marRight w:val="0"/>
      <w:marTop w:val="0"/>
      <w:marBottom w:val="0"/>
      <w:divBdr>
        <w:top w:val="none" w:sz="0" w:space="0" w:color="auto"/>
        <w:left w:val="none" w:sz="0" w:space="0" w:color="auto"/>
        <w:bottom w:val="none" w:sz="0" w:space="0" w:color="auto"/>
        <w:right w:val="none" w:sz="0" w:space="0" w:color="auto"/>
      </w:divBdr>
    </w:div>
    <w:div w:id="1767654423">
      <w:bodyDiv w:val="1"/>
      <w:marLeft w:val="0"/>
      <w:marRight w:val="0"/>
      <w:marTop w:val="0"/>
      <w:marBottom w:val="0"/>
      <w:divBdr>
        <w:top w:val="none" w:sz="0" w:space="0" w:color="auto"/>
        <w:left w:val="none" w:sz="0" w:space="0" w:color="auto"/>
        <w:bottom w:val="none" w:sz="0" w:space="0" w:color="auto"/>
        <w:right w:val="none" w:sz="0" w:space="0" w:color="auto"/>
      </w:divBdr>
    </w:div>
    <w:div w:id="1782918588">
      <w:bodyDiv w:val="1"/>
      <w:marLeft w:val="0"/>
      <w:marRight w:val="0"/>
      <w:marTop w:val="0"/>
      <w:marBottom w:val="0"/>
      <w:divBdr>
        <w:top w:val="none" w:sz="0" w:space="0" w:color="auto"/>
        <w:left w:val="none" w:sz="0" w:space="0" w:color="auto"/>
        <w:bottom w:val="none" w:sz="0" w:space="0" w:color="auto"/>
        <w:right w:val="none" w:sz="0" w:space="0" w:color="auto"/>
      </w:divBdr>
    </w:div>
    <w:div w:id="1794710162">
      <w:bodyDiv w:val="1"/>
      <w:marLeft w:val="0"/>
      <w:marRight w:val="0"/>
      <w:marTop w:val="0"/>
      <w:marBottom w:val="0"/>
      <w:divBdr>
        <w:top w:val="none" w:sz="0" w:space="0" w:color="auto"/>
        <w:left w:val="none" w:sz="0" w:space="0" w:color="auto"/>
        <w:bottom w:val="none" w:sz="0" w:space="0" w:color="auto"/>
        <w:right w:val="none" w:sz="0" w:space="0" w:color="auto"/>
      </w:divBdr>
    </w:div>
    <w:div w:id="1797092792">
      <w:bodyDiv w:val="1"/>
      <w:marLeft w:val="0"/>
      <w:marRight w:val="0"/>
      <w:marTop w:val="0"/>
      <w:marBottom w:val="0"/>
      <w:divBdr>
        <w:top w:val="none" w:sz="0" w:space="0" w:color="auto"/>
        <w:left w:val="none" w:sz="0" w:space="0" w:color="auto"/>
        <w:bottom w:val="none" w:sz="0" w:space="0" w:color="auto"/>
        <w:right w:val="none" w:sz="0" w:space="0" w:color="auto"/>
      </w:divBdr>
    </w:div>
    <w:div w:id="1840191477">
      <w:bodyDiv w:val="1"/>
      <w:marLeft w:val="0"/>
      <w:marRight w:val="0"/>
      <w:marTop w:val="0"/>
      <w:marBottom w:val="0"/>
      <w:divBdr>
        <w:top w:val="none" w:sz="0" w:space="0" w:color="auto"/>
        <w:left w:val="none" w:sz="0" w:space="0" w:color="auto"/>
        <w:bottom w:val="none" w:sz="0" w:space="0" w:color="auto"/>
        <w:right w:val="none" w:sz="0" w:space="0" w:color="auto"/>
      </w:divBdr>
    </w:div>
    <w:div w:id="1842625281">
      <w:bodyDiv w:val="1"/>
      <w:marLeft w:val="0"/>
      <w:marRight w:val="0"/>
      <w:marTop w:val="0"/>
      <w:marBottom w:val="0"/>
      <w:divBdr>
        <w:top w:val="none" w:sz="0" w:space="0" w:color="auto"/>
        <w:left w:val="none" w:sz="0" w:space="0" w:color="auto"/>
        <w:bottom w:val="none" w:sz="0" w:space="0" w:color="auto"/>
        <w:right w:val="none" w:sz="0" w:space="0" w:color="auto"/>
      </w:divBdr>
    </w:div>
    <w:div w:id="1851406758">
      <w:bodyDiv w:val="1"/>
      <w:marLeft w:val="0"/>
      <w:marRight w:val="0"/>
      <w:marTop w:val="0"/>
      <w:marBottom w:val="0"/>
      <w:divBdr>
        <w:top w:val="none" w:sz="0" w:space="0" w:color="auto"/>
        <w:left w:val="none" w:sz="0" w:space="0" w:color="auto"/>
        <w:bottom w:val="none" w:sz="0" w:space="0" w:color="auto"/>
        <w:right w:val="none" w:sz="0" w:space="0" w:color="auto"/>
      </w:divBdr>
    </w:div>
    <w:div w:id="1878465085">
      <w:bodyDiv w:val="1"/>
      <w:marLeft w:val="0"/>
      <w:marRight w:val="0"/>
      <w:marTop w:val="0"/>
      <w:marBottom w:val="0"/>
      <w:divBdr>
        <w:top w:val="none" w:sz="0" w:space="0" w:color="auto"/>
        <w:left w:val="none" w:sz="0" w:space="0" w:color="auto"/>
        <w:bottom w:val="none" w:sz="0" w:space="0" w:color="auto"/>
        <w:right w:val="none" w:sz="0" w:space="0" w:color="auto"/>
      </w:divBdr>
    </w:div>
    <w:div w:id="1892618118">
      <w:bodyDiv w:val="1"/>
      <w:marLeft w:val="0"/>
      <w:marRight w:val="0"/>
      <w:marTop w:val="0"/>
      <w:marBottom w:val="0"/>
      <w:divBdr>
        <w:top w:val="none" w:sz="0" w:space="0" w:color="auto"/>
        <w:left w:val="none" w:sz="0" w:space="0" w:color="auto"/>
        <w:bottom w:val="none" w:sz="0" w:space="0" w:color="auto"/>
        <w:right w:val="none" w:sz="0" w:space="0" w:color="auto"/>
      </w:divBdr>
    </w:div>
    <w:div w:id="1921478170">
      <w:bodyDiv w:val="1"/>
      <w:marLeft w:val="0"/>
      <w:marRight w:val="0"/>
      <w:marTop w:val="0"/>
      <w:marBottom w:val="0"/>
      <w:divBdr>
        <w:top w:val="none" w:sz="0" w:space="0" w:color="auto"/>
        <w:left w:val="none" w:sz="0" w:space="0" w:color="auto"/>
        <w:bottom w:val="none" w:sz="0" w:space="0" w:color="auto"/>
        <w:right w:val="none" w:sz="0" w:space="0" w:color="auto"/>
      </w:divBdr>
    </w:div>
    <w:div w:id="1943411238">
      <w:bodyDiv w:val="1"/>
      <w:marLeft w:val="0"/>
      <w:marRight w:val="0"/>
      <w:marTop w:val="0"/>
      <w:marBottom w:val="0"/>
      <w:divBdr>
        <w:top w:val="none" w:sz="0" w:space="0" w:color="auto"/>
        <w:left w:val="none" w:sz="0" w:space="0" w:color="auto"/>
        <w:bottom w:val="none" w:sz="0" w:space="0" w:color="auto"/>
        <w:right w:val="none" w:sz="0" w:space="0" w:color="auto"/>
      </w:divBdr>
    </w:div>
    <w:div w:id="1960644467">
      <w:bodyDiv w:val="1"/>
      <w:marLeft w:val="0"/>
      <w:marRight w:val="0"/>
      <w:marTop w:val="0"/>
      <w:marBottom w:val="0"/>
      <w:divBdr>
        <w:top w:val="none" w:sz="0" w:space="0" w:color="auto"/>
        <w:left w:val="none" w:sz="0" w:space="0" w:color="auto"/>
        <w:bottom w:val="none" w:sz="0" w:space="0" w:color="auto"/>
        <w:right w:val="none" w:sz="0" w:space="0" w:color="auto"/>
      </w:divBdr>
    </w:div>
    <w:div w:id="1964847693">
      <w:bodyDiv w:val="1"/>
      <w:marLeft w:val="0"/>
      <w:marRight w:val="0"/>
      <w:marTop w:val="0"/>
      <w:marBottom w:val="0"/>
      <w:divBdr>
        <w:top w:val="none" w:sz="0" w:space="0" w:color="auto"/>
        <w:left w:val="none" w:sz="0" w:space="0" w:color="auto"/>
        <w:bottom w:val="none" w:sz="0" w:space="0" w:color="auto"/>
        <w:right w:val="none" w:sz="0" w:space="0" w:color="auto"/>
      </w:divBdr>
    </w:div>
    <w:div w:id="1967353651">
      <w:bodyDiv w:val="1"/>
      <w:marLeft w:val="0"/>
      <w:marRight w:val="0"/>
      <w:marTop w:val="0"/>
      <w:marBottom w:val="0"/>
      <w:divBdr>
        <w:top w:val="none" w:sz="0" w:space="0" w:color="auto"/>
        <w:left w:val="none" w:sz="0" w:space="0" w:color="auto"/>
        <w:bottom w:val="none" w:sz="0" w:space="0" w:color="auto"/>
        <w:right w:val="none" w:sz="0" w:space="0" w:color="auto"/>
      </w:divBdr>
    </w:div>
    <w:div w:id="1981689767">
      <w:bodyDiv w:val="1"/>
      <w:marLeft w:val="0"/>
      <w:marRight w:val="0"/>
      <w:marTop w:val="0"/>
      <w:marBottom w:val="0"/>
      <w:divBdr>
        <w:top w:val="none" w:sz="0" w:space="0" w:color="auto"/>
        <w:left w:val="none" w:sz="0" w:space="0" w:color="auto"/>
        <w:bottom w:val="none" w:sz="0" w:space="0" w:color="auto"/>
        <w:right w:val="none" w:sz="0" w:space="0" w:color="auto"/>
      </w:divBdr>
    </w:div>
    <w:div w:id="2038575103">
      <w:bodyDiv w:val="1"/>
      <w:marLeft w:val="0"/>
      <w:marRight w:val="0"/>
      <w:marTop w:val="0"/>
      <w:marBottom w:val="0"/>
      <w:divBdr>
        <w:top w:val="none" w:sz="0" w:space="0" w:color="auto"/>
        <w:left w:val="none" w:sz="0" w:space="0" w:color="auto"/>
        <w:bottom w:val="none" w:sz="0" w:space="0" w:color="auto"/>
        <w:right w:val="none" w:sz="0" w:space="0" w:color="auto"/>
      </w:divBdr>
    </w:div>
    <w:div w:id="2050254607">
      <w:bodyDiv w:val="1"/>
      <w:marLeft w:val="0"/>
      <w:marRight w:val="0"/>
      <w:marTop w:val="0"/>
      <w:marBottom w:val="0"/>
      <w:divBdr>
        <w:top w:val="none" w:sz="0" w:space="0" w:color="auto"/>
        <w:left w:val="none" w:sz="0" w:space="0" w:color="auto"/>
        <w:bottom w:val="none" w:sz="0" w:space="0" w:color="auto"/>
        <w:right w:val="none" w:sz="0" w:space="0" w:color="auto"/>
      </w:divBdr>
    </w:div>
    <w:div w:id="2072001473">
      <w:bodyDiv w:val="1"/>
      <w:marLeft w:val="0"/>
      <w:marRight w:val="0"/>
      <w:marTop w:val="0"/>
      <w:marBottom w:val="0"/>
      <w:divBdr>
        <w:top w:val="none" w:sz="0" w:space="0" w:color="auto"/>
        <w:left w:val="none" w:sz="0" w:space="0" w:color="auto"/>
        <w:bottom w:val="none" w:sz="0" w:space="0" w:color="auto"/>
        <w:right w:val="none" w:sz="0" w:space="0" w:color="auto"/>
      </w:divBdr>
    </w:div>
    <w:div w:id="2089958830">
      <w:bodyDiv w:val="1"/>
      <w:marLeft w:val="0"/>
      <w:marRight w:val="0"/>
      <w:marTop w:val="0"/>
      <w:marBottom w:val="0"/>
      <w:divBdr>
        <w:top w:val="none" w:sz="0" w:space="0" w:color="auto"/>
        <w:left w:val="none" w:sz="0" w:space="0" w:color="auto"/>
        <w:bottom w:val="none" w:sz="0" w:space="0" w:color="auto"/>
        <w:right w:val="none" w:sz="0" w:space="0" w:color="auto"/>
      </w:divBdr>
    </w:div>
    <w:div w:id="2103066542">
      <w:bodyDiv w:val="1"/>
      <w:marLeft w:val="0"/>
      <w:marRight w:val="0"/>
      <w:marTop w:val="0"/>
      <w:marBottom w:val="0"/>
      <w:divBdr>
        <w:top w:val="none" w:sz="0" w:space="0" w:color="auto"/>
        <w:left w:val="none" w:sz="0" w:space="0" w:color="auto"/>
        <w:bottom w:val="none" w:sz="0" w:space="0" w:color="auto"/>
        <w:right w:val="none" w:sz="0" w:space="0" w:color="auto"/>
      </w:divBdr>
    </w:div>
    <w:div w:id="21235751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kmahoney@mahoney-law.net"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yperlink" Target="mailto:mglynn@mahoney-law.net" TargetMode="External"/><Relationship Id="rId4" Type="http://schemas.openxmlformats.org/officeDocument/2006/relationships/settings" Target="settings.xml"/><Relationship Id="rId9" Type="http://schemas.openxmlformats.org/officeDocument/2006/relationships/hyperlink" Target="mailto:kodenbreit@mahoney-law.net" TargetMode="Externa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kamron\Application%20Data\Microsoft\Templates\Pleading%20form%20with%2028%20lin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365545-B921-4106-94B5-0997C51CB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Pleading form with 28 lines</Template>
  <TotalTime>1033</TotalTime>
  <Pages>8</Pages>
  <Words>838</Words>
  <Characters>4783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DAVID M</vt:lpstr>
    </vt:vector>
  </TitlesOfParts>
  <Company>Microsoft Corporation</Company>
  <LinksUpToDate>false</LinksUpToDate>
  <CharactersWithSpaces>5610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M</dc:title>
  <dc:creator>kamron</dc:creator>
  <cp:lastModifiedBy>Morgan Glynn</cp:lastModifiedBy>
  <cp:revision>36</cp:revision>
  <cp:lastPrinted>2016-07-26T02:50:00Z</cp:lastPrinted>
  <dcterms:created xsi:type="dcterms:W3CDTF">2016-06-08T18:29:00Z</dcterms:created>
  <dcterms:modified xsi:type="dcterms:W3CDTF">2016-07-26T05:42:00Z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TC060870011033</vt:lpwstr>
  </property>
</Properties>
</file>